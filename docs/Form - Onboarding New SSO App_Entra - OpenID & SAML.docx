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A0A2B" w14:textId="6C6340A4" w:rsidR="00FB5D57" w:rsidRPr="0019650C" w:rsidRDefault="00000000" w:rsidP="00084552">
      <w:pPr>
        <w:pStyle w:val="Title"/>
        <w:jc w:val="center"/>
        <w:rPr>
          <w:color w:val="4F81BD" w:themeColor="accent1"/>
        </w:rPr>
      </w:pPr>
      <w:sdt>
        <w:sdtPr>
          <w:rPr>
            <w:color w:val="4F81BD" w:themeColor="accent1"/>
          </w:rPr>
          <w:alias w:val="Document Title"/>
          <w:id w:val="1932457775"/>
          <w:lock w:val="sdtLocked"/>
          <w:placeholder>
            <w:docPart w:val="4D6C1377279F47A3B0D203AE77EDCCFD"/>
          </w:placeholder>
          <w:text/>
        </w:sdtPr>
        <w:sdtContent>
          <w:r w:rsidR="00664F65">
            <w:rPr>
              <w:color w:val="4F81BD" w:themeColor="accent1"/>
            </w:rPr>
            <w:t>Onboarding New SSO App</w:t>
          </w:r>
        </w:sdtContent>
      </w:sdt>
    </w:p>
    <w:p w14:paraId="7484DB1A" w14:textId="709B6820" w:rsidR="00FB5D57" w:rsidRDefault="00715CDC" w:rsidP="009755FB">
      <w:pPr>
        <w:pStyle w:val="Subtitle"/>
        <w:spacing w:after="0" w:line="240" w:lineRule="auto"/>
      </w:pPr>
      <w:r>
        <w:t xml:space="preserve">Subtitle: </w:t>
      </w:r>
      <w:sdt>
        <w:sdtPr>
          <w:alias w:val="Subtitle"/>
          <w:id w:val="449215180"/>
          <w:lock w:val="sdtLocked"/>
          <w:placeholder>
            <w:docPart w:val="B0821FB3DEEE4554A205ECEBFE2E2E79"/>
          </w:placeholder>
          <w:text w:multiLine="1"/>
        </w:sdtPr>
        <w:sdtContent>
          <w:r w:rsidR="00664F65">
            <w:t>Vendor Form</w:t>
          </w:r>
        </w:sdtContent>
      </w:sdt>
    </w:p>
    <w:p w14:paraId="007335E1" w14:textId="77777777" w:rsidR="009755FB" w:rsidRDefault="009755FB" w:rsidP="009755FB">
      <w:pPr>
        <w:spacing w:after="0" w:line="240" w:lineRule="auto"/>
        <w:rPr>
          <w:sz w:val="20"/>
          <w:szCs w:val="20"/>
        </w:rPr>
      </w:pPr>
    </w:p>
    <w:p w14:paraId="12050ABF" w14:textId="3FF87167" w:rsidR="00F1397E" w:rsidRDefault="00F1397E" w:rsidP="009755FB">
      <w:pPr>
        <w:spacing w:after="0" w:line="240" w:lineRule="auto"/>
        <w:rPr>
          <w:sz w:val="20"/>
          <w:szCs w:val="20"/>
        </w:rPr>
      </w:pPr>
      <w:r w:rsidRPr="009C3D8F">
        <w:rPr>
          <w:sz w:val="20"/>
          <w:szCs w:val="20"/>
        </w:rPr>
        <w:t xml:space="preserve">Below is the </w:t>
      </w:r>
      <w:r w:rsidR="005C68C1" w:rsidRPr="009C3D8F">
        <w:rPr>
          <w:sz w:val="20"/>
          <w:szCs w:val="20"/>
        </w:rPr>
        <w:t xml:space="preserve">information needed to establish a new </w:t>
      </w:r>
      <w:r w:rsidR="004C13C9" w:rsidRPr="004C13C9">
        <w:rPr>
          <w:sz w:val="20"/>
          <w:szCs w:val="20"/>
        </w:rPr>
        <w:t>Single Sign-On (SSO)</w:t>
      </w:r>
      <w:r w:rsidR="005C68C1" w:rsidRPr="009C3D8F">
        <w:rPr>
          <w:sz w:val="20"/>
          <w:szCs w:val="20"/>
        </w:rPr>
        <w:t xml:space="preserve"> enabled application within onsemi.</w:t>
      </w:r>
      <w:r w:rsidR="00B03D51" w:rsidRPr="009C3D8F">
        <w:rPr>
          <w:sz w:val="20"/>
          <w:szCs w:val="20"/>
        </w:rPr>
        <w:t xml:space="preserve">  </w:t>
      </w:r>
      <w:r w:rsidR="004C13C9" w:rsidRPr="009C3D8F">
        <w:rPr>
          <w:sz w:val="20"/>
          <w:szCs w:val="20"/>
        </w:rPr>
        <w:t>O</w:t>
      </w:r>
      <w:r w:rsidR="00B03D51" w:rsidRPr="009C3D8F">
        <w:rPr>
          <w:sz w:val="20"/>
          <w:szCs w:val="20"/>
        </w:rPr>
        <w:t xml:space="preserve">nsemi SSO metadata </w:t>
      </w:r>
      <w:r w:rsidR="00537B3F" w:rsidRPr="009C3D8F">
        <w:rPr>
          <w:sz w:val="20"/>
          <w:szCs w:val="20"/>
        </w:rPr>
        <w:t xml:space="preserve">and relevant certificates </w:t>
      </w:r>
      <w:r w:rsidR="00B03D51" w:rsidRPr="009C3D8F">
        <w:rPr>
          <w:sz w:val="20"/>
          <w:szCs w:val="20"/>
        </w:rPr>
        <w:t xml:space="preserve">will be provided after this form is populated by the </w:t>
      </w:r>
      <w:r w:rsidR="00537B3F" w:rsidRPr="009C3D8F">
        <w:rPr>
          <w:sz w:val="20"/>
          <w:szCs w:val="20"/>
        </w:rPr>
        <w:t>app developer/</w:t>
      </w:r>
      <w:r w:rsidR="00B03D51" w:rsidRPr="009C3D8F">
        <w:rPr>
          <w:sz w:val="20"/>
          <w:szCs w:val="20"/>
        </w:rPr>
        <w:t>vendor.</w:t>
      </w:r>
      <w:r w:rsidR="00537B3F" w:rsidRPr="009C3D8F">
        <w:rPr>
          <w:sz w:val="20"/>
          <w:szCs w:val="20"/>
        </w:rPr>
        <w:t xml:space="preserve">  The onsemi application owner will be responsible for the maintenance of this app, including certificate renewals [link to documentation here].</w:t>
      </w:r>
    </w:p>
    <w:p w14:paraId="39235DC0" w14:textId="77777777" w:rsidR="009755FB" w:rsidRPr="009C3D8F" w:rsidRDefault="009755FB" w:rsidP="009755FB">
      <w:pPr>
        <w:spacing w:after="0" w:line="240" w:lineRule="auto"/>
        <w:rPr>
          <w:sz w:val="20"/>
          <w:szCs w:val="20"/>
        </w:rPr>
      </w:pPr>
    </w:p>
    <w:p w14:paraId="47D083D0" w14:textId="77777777" w:rsidR="002E3BBB" w:rsidRPr="009C3D8F" w:rsidRDefault="002E3BBB" w:rsidP="009755FB">
      <w:pPr>
        <w:spacing w:after="0" w:line="240" w:lineRule="auto"/>
        <w:contextualSpacing/>
        <w:rPr>
          <w:b/>
          <w:sz w:val="24"/>
          <w:szCs w:val="24"/>
        </w:rPr>
      </w:pPr>
      <w:r w:rsidRPr="009C3D8F">
        <w:rPr>
          <w:b/>
          <w:sz w:val="24"/>
          <w:szCs w:val="24"/>
        </w:rPr>
        <w:t>Technical prerequisites that must be met:</w:t>
      </w:r>
    </w:p>
    <w:p w14:paraId="255DA4DF" w14:textId="48754381" w:rsidR="002E3BBB" w:rsidRPr="004C13C9" w:rsidRDefault="004C13C9" w:rsidP="009755FB">
      <w:pPr>
        <w:spacing w:after="0" w:line="240" w:lineRule="auto"/>
        <w:rPr>
          <w:sz w:val="20"/>
          <w:szCs w:val="20"/>
        </w:rPr>
      </w:pPr>
      <w:r w:rsidRPr="004C13C9">
        <w:rPr>
          <w:sz w:val="20"/>
          <w:szCs w:val="20"/>
        </w:rPr>
        <w:t xml:space="preserve">Single Sign-On (SSO) can only be established using the </w:t>
      </w:r>
      <w:r w:rsidRPr="00084552">
        <w:rPr>
          <w:b/>
          <w:bCs/>
          <w:sz w:val="20"/>
          <w:szCs w:val="20"/>
        </w:rPr>
        <w:t>SAML/OIDC</w:t>
      </w:r>
      <w:r w:rsidRPr="004C13C9">
        <w:rPr>
          <w:sz w:val="20"/>
          <w:szCs w:val="20"/>
        </w:rPr>
        <w:t xml:space="preserve"> protocols with Entra ID (formerly known as Azure AD) SSO-compatible applications.</w:t>
      </w:r>
    </w:p>
    <w:p w14:paraId="0C7F6639" w14:textId="77777777" w:rsidR="009C3D8F" w:rsidRDefault="009C3D8F" w:rsidP="009755FB">
      <w:pPr>
        <w:spacing w:after="0" w:line="240" w:lineRule="auto"/>
        <w:contextualSpacing/>
        <w:rPr>
          <w:b/>
          <w:sz w:val="28"/>
          <w:szCs w:val="28"/>
        </w:rPr>
      </w:pPr>
    </w:p>
    <w:p w14:paraId="069EABA3" w14:textId="69FD389F" w:rsidR="00537B3F" w:rsidRPr="009C3D8F" w:rsidRDefault="004C13C9" w:rsidP="009755FB">
      <w:pPr>
        <w:spacing w:after="0" w:line="240" w:lineRule="auto"/>
        <w:contextualSpacing/>
        <w:rPr>
          <w:b/>
          <w:sz w:val="28"/>
          <w:szCs w:val="28"/>
        </w:rPr>
      </w:pPr>
      <w:r w:rsidRPr="009C3D8F">
        <w:rPr>
          <w:b/>
          <w:sz w:val="28"/>
          <w:szCs w:val="28"/>
        </w:rPr>
        <w:t>O</w:t>
      </w:r>
      <w:r w:rsidR="00EA2DBE" w:rsidRPr="009C3D8F">
        <w:rPr>
          <w:b/>
          <w:sz w:val="28"/>
          <w:szCs w:val="28"/>
        </w:rPr>
        <w:t>nsemi</w:t>
      </w:r>
      <w:r w:rsidR="00F1397E" w:rsidRPr="009C3D8F">
        <w:rPr>
          <w:b/>
          <w:sz w:val="28"/>
          <w:szCs w:val="28"/>
        </w:rPr>
        <w:t xml:space="preserve"> </w:t>
      </w:r>
      <w:r w:rsidR="00537B3F" w:rsidRPr="009C3D8F">
        <w:rPr>
          <w:b/>
          <w:sz w:val="28"/>
          <w:szCs w:val="28"/>
        </w:rPr>
        <w:t>I</w:t>
      </w:r>
      <w:r w:rsidR="00F1397E" w:rsidRPr="009C3D8F">
        <w:rPr>
          <w:b/>
          <w:sz w:val="28"/>
          <w:szCs w:val="28"/>
        </w:rPr>
        <w:t>nformation:</w:t>
      </w:r>
    </w:p>
    <w:p w14:paraId="3A8E71BE" w14:textId="386ADBDA" w:rsidR="00F1397E" w:rsidRPr="009C3D8F" w:rsidRDefault="00EA2DBE" w:rsidP="009755FB">
      <w:pPr>
        <w:numPr>
          <w:ilvl w:val="0"/>
          <w:numId w:val="33"/>
        </w:numPr>
        <w:spacing w:after="0" w:line="240" w:lineRule="auto"/>
        <w:contextualSpacing/>
        <w:rPr>
          <w:rFonts w:eastAsia="Times New Roman"/>
          <w:color w:val="0D0D0D"/>
          <w:sz w:val="20"/>
          <w:szCs w:val="20"/>
          <w:lang w:eastAsia="zh-CN"/>
        </w:rPr>
      </w:pPr>
      <w:r w:rsidRPr="009C3D8F">
        <w:rPr>
          <w:rFonts w:eastAsia="Times New Roman"/>
          <w:color w:val="0D0D0D"/>
          <w:sz w:val="20"/>
          <w:szCs w:val="20"/>
          <w:lang w:eastAsia="zh-CN"/>
        </w:rPr>
        <w:t>Team Name:</w:t>
      </w:r>
      <w:r w:rsidR="00F1397E" w:rsidRPr="009C3D8F">
        <w:rPr>
          <w:rFonts w:eastAsia="Times New Roman"/>
          <w:color w:val="0D0D0D"/>
          <w:sz w:val="20"/>
          <w:szCs w:val="20"/>
          <w:lang w:eastAsia="zh-CN"/>
        </w:rPr>
        <w:tab/>
      </w:r>
      <w:r w:rsidR="00F1397E" w:rsidRPr="009C3D8F">
        <w:rPr>
          <w:rFonts w:eastAsia="Times New Roman"/>
          <w:color w:val="0D0D0D"/>
          <w:sz w:val="20"/>
          <w:szCs w:val="20"/>
          <w:lang w:eastAsia="zh-CN"/>
        </w:rPr>
        <w:tab/>
      </w:r>
      <w:r w:rsidR="009C3D8F">
        <w:rPr>
          <w:rFonts w:eastAsia="Times New Roman"/>
          <w:color w:val="0D0D0D"/>
          <w:sz w:val="20"/>
          <w:szCs w:val="20"/>
          <w:lang w:eastAsia="zh-CN"/>
        </w:rPr>
        <w:tab/>
      </w:r>
      <w:r w:rsidR="00537B3F" w:rsidRPr="009C3D8F">
        <w:rPr>
          <w:rFonts w:eastAsia="Times New Roman"/>
          <w:color w:val="0D0D0D"/>
          <w:sz w:val="20"/>
          <w:szCs w:val="20"/>
          <w:lang w:eastAsia="zh-CN"/>
        </w:rPr>
        <w:t>Active Directory Level 2 Team</w:t>
      </w:r>
    </w:p>
    <w:p w14:paraId="50335453" w14:textId="6ABF82EC" w:rsidR="00537B3F" w:rsidRPr="009C3D8F" w:rsidRDefault="00F1397E" w:rsidP="009755FB">
      <w:pPr>
        <w:pStyle w:val="ListParagraph"/>
        <w:numPr>
          <w:ilvl w:val="0"/>
          <w:numId w:val="33"/>
        </w:numPr>
        <w:spacing w:after="0" w:line="240" w:lineRule="auto"/>
        <w:contextualSpacing w:val="0"/>
        <w:rPr>
          <w:sz w:val="20"/>
          <w:szCs w:val="20"/>
        </w:rPr>
      </w:pPr>
      <w:r w:rsidRPr="009C3D8F">
        <w:rPr>
          <w:sz w:val="20"/>
          <w:szCs w:val="20"/>
        </w:rPr>
        <w:t>E-Mail address:</w:t>
      </w:r>
      <w:r w:rsidR="009C3D8F">
        <w:rPr>
          <w:sz w:val="20"/>
          <w:szCs w:val="20"/>
        </w:rPr>
        <w:tab/>
      </w:r>
      <w:r w:rsidR="00537B3F" w:rsidRPr="009C3D8F">
        <w:rPr>
          <w:sz w:val="20"/>
          <w:szCs w:val="20"/>
        </w:rPr>
        <w:tab/>
      </w:r>
      <w:r w:rsidR="009C3D8F">
        <w:rPr>
          <w:sz w:val="20"/>
          <w:szCs w:val="20"/>
        </w:rPr>
        <w:tab/>
      </w:r>
      <w:r w:rsidR="00537B3F" w:rsidRPr="009C3D8F">
        <w:rPr>
          <w:sz w:val="20"/>
          <w:szCs w:val="20"/>
        </w:rPr>
        <w:t xml:space="preserve">it-gis-esd-activedirectory@onsemi.com </w:t>
      </w:r>
    </w:p>
    <w:p w14:paraId="2BBF8027" w14:textId="1D16D08B" w:rsidR="00F1397E" w:rsidRPr="009C3D8F" w:rsidRDefault="00F1397E" w:rsidP="009755FB">
      <w:pPr>
        <w:pStyle w:val="ListParagraph"/>
        <w:numPr>
          <w:ilvl w:val="0"/>
          <w:numId w:val="33"/>
        </w:numPr>
        <w:spacing w:after="0" w:line="240" w:lineRule="auto"/>
        <w:contextualSpacing w:val="0"/>
        <w:rPr>
          <w:sz w:val="20"/>
          <w:szCs w:val="20"/>
        </w:rPr>
      </w:pPr>
      <w:r w:rsidRPr="009C3D8F">
        <w:rPr>
          <w:sz w:val="20"/>
          <w:szCs w:val="20"/>
        </w:rPr>
        <w:t>Domain:</w:t>
      </w:r>
      <w:r w:rsidRPr="009C3D8F">
        <w:rPr>
          <w:sz w:val="20"/>
          <w:szCs w:val="20"/>
        </w:rPr>
        <w:tab/>
      </w:r>
      <w:r w:rsidRPr="009C3D8F">
        <w:rPr>
          <w:sz w:val="20"/>
          <w:szCs w:val="20"/>
        </w:rPr>
        <w:tab/>
      </w:r>
      <w:r w:rsidR="009C3D8F">
        <w:rPr>
          <w:sz w:val="20"/>
          <w:szCs w:val="20"/>
        </w:rPr>
        <w:tab/>
      </w:r>
      <w:r w:rsidR="00834644" w:rsidRPr="009C3D8F">
        <w:rPr>
          <w:sz w:val="20"/>
          <w:szCs w:val="20"/>
        </w:rPr>
        <w:t>onsemi</w:t>
      </w:r>
      <w:r w:rsidRPr="009C3D8F">
        <w:rPr>
          <w:sz w:val="20"/>
          <w:szCs w:val="20"/>
        </w:rPr>
        <w:t>.com</w:t>
      </w:r>
    </w:p>
    <w:p w14:paraId="6CA43168" w14:textId="7B97BC35" w:rsidR="00F1397E" w:rsidRPr="009C3D8F" w:rsidRDefault="00834644" w:rsidP="009755FB">
      <w:pPr>
        <w:pStyle w:val="ListParagraph"/>
        <w:numPr>
          <w:ilvl w:val="0"/>
          <w:numId w:val="33"/>
        </w:numPr>
        <w:spacing w:after="0" w:line="240" w:lineRule="auto"/>
        <w:contextualSpacing w:val="0"/>
        <w:rPr>
          <w:sz w:val="20"/>
          <w:szCs w:val="20"/>
        </w:rPr>
      </w:pPr>
      <w:r w:rsidRPr="009C3D8F">
        <w:rPr>
          <w:sz w:val="20"/>
          <w:szCs w:val="20"/>
        </w:rPr>
        <w:t xml:space="preserve">SSO </w:t>
      </w:r>
      <w:r w:rsidR="00B70DD4" w:rsidRPr="009C3D8F">
        <w:rPr>
          <w:sz w:val="20"/>
          <w:szCs w:val="20"/>
        </w:rPr>
        <w:t>Platform</w:t>
      </w:r>
      <w:r w:rsidRPr="009C3D8F">
        <w:rPr>
          <w:sz w:val="20"/>
          <w:szCs w:val="20"/>
        </w:rPr>
        <w:t>:</w:t>
      </w:r>
      <w:r w:rsidRPr="009C3D8F">
        <w:rPr>
          <w:sz w:val="20"/>
          <w:szCs w:val="20"/>
        </w:rPr>
        <w:tab/>
      </w:r>
      <w:r w:rsidRPr="009C3D8F">
        <w:rPr>
          <w:sz w:val="20"/>
          <w:szCs w:val="20"/>
        </w:rPr>
        <w:tab/>
      </w:r>
      <w:r w:rsidR="009C3D8F">
        <w:rPr>
          <w:sz w:val="20"/>
          <w:szCs w:val="20"/>
        </w:rPr>
        <w:tab/>
      </w:r>
      <w:r w:rsidR="00537B3F" w:rsidRPr="009C3D8F">
        <w:rPr>
          <w:sz w:val="20"/>
          <w:szCs w:val="20"/>
        </w:rPr>
        <w:t>Microsoft Entra SSO</w:t>
      </w:r>
    </w:p>
    <w:p w14:paraId="63DCBF70" w14:textId="0A0DB122" w:rsidR="002E3BBB" w:rsidRPr="009C3D8F" w:rsidRDefault="002E3BBB" w:rsidP="009755FB">
      <w:pPr>
        <w:pStyle w:val="ListParagraph"/>
        <w:numPr>
          <w:ilvl w:val="0"/>
          <w:numId w:val="33"/>
        </w:numPr>
        <w:spacing w:after="0" w:line="240" w:lineRule="auto"/>
        <w:contextualSpacing w:val="0"/>
        <w:rPr>
          <w:sz w:val="20"/>
          <w:szCs w:val="20"/>
        </w:rPr>
      </w:pPr>
      <w:r w:rsidRPr="009C3D8F">
        <w:rPr>
          <w:sz w:val="20"/>
          <w:szCs w:val="20"/>
        </w:rPr>
        <w:t>Login URL</w:t>
      </w:r>
      <w:r w:rsidR="00084552">
        <w:rPr>
          <w:sz w:val="20"/>
          <w:szCs w:val="20"/>
        </w:rPr>
        <w:t xml:space="preserve"> (SAML)</w:t>
      </w:r>
      <w:r w:rsidRPr="009C3D8F">
        <w:rPr>
          <w:sz w:val="20"/>
          <w:szCs w:val="20"/>
        </w:rPr>
        <w:t>:</w:t>
      </w:r>
      <w:r w:rsidRPr="009C3D8F">
        <w:rPr>
          <w:sz w:val="20"/>
          <w:szCs w:val="20"/>
        </w:rPr>
        <w:tab/>
      </w:r>
      <w:r w:rsidRPr="009C3D8F">
        <w:rPr>
          <w:sz w:val="20"/>
          <w:szCs w:val="20"/>
        </w:rPr>
        <w:tab/>
      </w:r>
      <w:hyperlink r:id="rId11" w:history="1">
        <w:r w:rsidR="00084552" w:rsidRPr="003625B4">
          <w:rPr>
            <w:rStyle w:val="Hyperlink"/>
            <w:sz w:val="18"/>
            <w:szCs w:val="18"/>
          </w:rPr>
          <w:t>https://login.microsoftonline.com/04e1674b-7af5-4d13-a082-64fc6e42384c/saml2</w:t>
        </w:r>
      </w:hyperlink>
    </w:p>
    <w:p w14:paraId="7350E5CB" w14:textId="0904B844" w:rsidR="002E3BBB" w:rsidRPr="009C3D8F" w:rsidRDefault="002E3BBB" w:rsidP="009755FB">
      <w:pPr>
        <w:pStyle w:val="ListParagraph"/>
        <w:numPr>
          <w:ilvl w:val="0"/>
          <w:numId w:val="33"/>
        </w:numPr>
        <w:spacing w:after="0" w:line="240" w:lineRule="auto"/>
        <w:contextualSpacing w:val="0"/>
        <w:rPr>
          <w:sz w:val="18"/>
          <w:szCs w:val="18"/>
        </w:rPr>
      </w:pPr>
      <w:r w:rsidRPr="009C3D8F">
        <w:rPr>
          <w:sz w:val="20"/>
          <w:szCs w:val="20"/>
        </w:rPr>
        <w:t>M</w:t>
      </w:r>
      <w:r w:rsidR="00084552">
        <w:rPr>
          <w:sz w:val="20"/>
          <w:szCs w:val="20"/>
        </w:rPr>
        <w:t xml:space="preserve">S </w:t>
      </w:r>
      <w:r w:rsidRPr="009C3D8F">
        <w:rPr>
          <w:sz w:val="20"/>
          <w:szCs w:val="20"/>
        </w:rPr>
        <w:t>Entra ID Identifier</w:t>
      </w:r>
      <w:r w:rsidR="00084552">
        <w:rPr>
          <w:sz w:val="20"/>
          <w:szCs w:val="20"/>
        </w:rPr>
        <w:t xml:space="preserve"> (SAML)</w:t>
      </w:r>
      <w:r w:rsidRPr="009C3D8F">
        <w:rPr>
          <w:sz w:val="20"/>
          <w:szCs w:val="20"/>
        </w:rPr>
        <w:t>:</w:t>
      </w:r>
      <w:r w:rsidR="00084552">
        <w:rPr>
          <w:sz w:val="20"/>
          <w:szCs w:val="20"/>
        </w:rPr>
        <w:t xml:space="preserve">   </w:t>
      </w:r>
      <w:hyperlink r:id="rId12" w:history="1">
        <w:r w:rsidR="00084552" w:rsidRPr="003625B4">
          <w:rPr>
            <w:rStyle w:val="Hyperlink"/>
            <w:sz w:val="18"/>
            <w:szCs w:val="18"/>
          </w:rPr>
          <w:t>https://sts.windows.net/04e1674b-7af5-4d13-a082-64fc6e42384c/</w:t>
        </w:r>
      </w:hyperlink>
    </w:p>
    <w:p w14:paraId="7CFFCFB6" w14:textId="27D301F9" w:rsidR="002E3BBB" w:rsidRPr="009C3D8F" w:rsidRDefault="002E3BBB" w:rsidP="009755FB">
      <w:pPr>
        <w:pStyle w:val="ListParagraph"/>
        <w:numPr>
          <w:ilvl w:val="0"/>
          <w:numId w:val="33"/>
        </w:numPr>
        <w:spacing w:after="0" w:line="240" w:lineRule="auto"/>
        <w:contextualSpacing w:val="0"/>
        <w:rPr>
          <w:sz w:val="20"/>
          <w:szCs w:val="20"/>
        </w:rPr>
      </w:pPr>
      <w:r w:rsidRPr="009C3D8F">
        <w:rPr>
          <w:sz w:val="20"/>
          <w:szCs w:val="20"/>
        </w:rPr>
        <w:t>Logout URL</w:t>
      </w:r>
      <w:r w:rsidR="00084552">
        <w:rPr>
          <w:sz w:val="20"/>
          <w:szCs w:val="20"/>
        </w:rPr>
        <w:t xml:space="preserve"> (SAML)</w:t>
      </w:r>
      <w:r w:rsidRPr="009C3D8F">
        <w:rPr>
          <w:sz w:val="20"/>
          <w:szCs w:val="20"/>
        </w:rPr>
        <w:t>:</w:t>
      </w:r>
      <w:r w:rsidRPr="009C3D8F">
        <w:rPr>
          <w:sz w:val="20"/>
          <w:szCs w:val="20"/>
        </w:rPr>
        <w:tab/>
      </w:r>
      <w:r w:rsidRPr="009C3D8F">
        <w:rPr>
          <w:sz w:val="20"/>
          <w:szCs w:val="20"/>
        </w:rPr>
        <w:tab/>
      </w:r>
      <w:hyperlink r:id="rId13" w:history="1">
        <w:r w:rsidR="00084552" w:rsidRPr="003625B4">
          <w:rPr>
            <w:rStyle w:val="Hyperlink"/>
            <w:sz w:val="18"/>
            <w:szCs w:val="18"/>
          </w:rPr>
          <w:t>https://login.microsoftonline.com/04e1674b-7af5-4d13-a082-64fc6e42384c/saml2</w:t>
        </w:r>
      </w:hyperlink>
    </w:p>
    <w:p w14:paraId="4C57DB70" w14:textId="64CDFC5B" w:rsidR="00084552" w:rsidRDefault="009C3D8F" w:rsidP="00084552">
      <w:pPr>
        <w:pStyle w:val="ListParagraph"/>
        <w:numPr>
          <w:ilvl w:val="0"/>
          <w:numId w:val="33"/>
        </w:numPr>
        <w:spacing w:after="0" w:line="240" w:lineRule="auto"/>
        <w:contextualSpacing w:val="0"/>
        <w:rPr>
          <w:sz w:val="20"/>
          <w:szCs w:val="20"/>
        </w:rPr>
      </w:pPr>
      <w:r w:rsidRPr="009C3D8F">
        <w:rPr>
          <w:sz w:val="20"/>
          <w:szCs w:val="20"/>
        </w:rPr>
        <w:t>App Federation Metadata</w:t>
      </w:r>
      <w:r w:rsidR="00A5255B">
        <w:rPr>
          <w:sz w:val="20"/>
          <w:szCs w:val="20"/>
        </w:rPr>
        <w:t xml:space="preserve"> (SAML)</w:t>
      </w:r>
      <w:r w:rsidRPr="009C3D8F">
        <w:rPr>
          <w:sz w:val="20"/>
          <w:szCs w:val="20"/>
        </w:rPr>
        <w:t>:</w:t>
      </w:r>
      <w:r w:rsidR="00C047FB">
        <w:rPr>
          <w:sz w:val="20"/>
          <w:szCs w:val="20"/>
        </w:rPr>
        <w:t xml:space="preserve"> </w:t>
      </w:r>
      <w:r w:rsidRPr="009C3D8F">
        <w:rPr>
          <w:sz w:val="20"/>
          <w:szCs w:val="20"/>
        </w:rPr>
        <w:t>[Provided after this form is provided]</w:t>
      </w:r>
    </w:p>
    <w:p w14:paraId="4B4C37A4" w14:textId="77777777" w:rsidR="00CE389B" w:rsidRDefault="00CE389B" w:rsidP="00CE389B">
      <w:pPr>
        <w:pStyle w:val="ListParagraph"/>
        <w:spacing w:after="0" w:line="240" w:lineRule="auto"/>
        <w:contextualSpacing w:val="0"/>
        <w:rPr>
          <w:sz w:val="20"/>
          <w:szCs w:val="20"/>
        </w:rPr>
      </w:pPr>
    </w:p>
    <w:p w14:paraId="3F5DBA99" w14:textId="0CC63A82" w:rsidR="00A5255B" w:rsidRPr="00A5255B" w:rsidRDefault="00084552" w:rsidP="00A5255B">
      <w:pPr>
        <w:pStyle w:val="ListParagraph"/>
        <w:numPr>
          <w:ilvl w:val="0"/>
          <w:numId w:val="33"/>
        </w:numPr>
        <w:spacing w:after="0" w:line="240" w:lineRule="auto"/>
        <w:contextualSpacing w:val="0"/>
        <w:rPr>
          <w:sz w:val="20"/>
          <w:szCs w:val="20"/>
        </w:rPr>
      </w:pPr>
      <w:r w:rsidRPr="00084552">
        <w:rPr>
          <w:sz w:val="20"/>
          <w:szCs w:val="20"/>
        </w:rPr>
        <w:t>Federation metadata document (</w:t>
      </w:r>
      <w:r w:rsidRPr="00084552">
        <w:rPr>
          <w:b/>
          <w:bCs/>
          <w:sz w:val="20"/>
          <w:szCs w:val="20"/>
        </w:rPr>
        <w:t>OpenID</w:t>
      </w:r>
      <w:r w:rsidRPr="00084552">
        <w:rPr>
          <w:sz w:val="20"/>
          <w:szCs w:val="20"/>
        </w:rPr>
        <w:t>):</w:t>
      </w:r>
      <w:r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 xml:space="preserve"> </w:t>
      </w:r>
      <w:hyperlink r:id="rId14" w:history="1">
        <w:r w:rsidR="00CE389B" w:rsidRPr="003625B4">
          <w:rPr>
            <w:rStyle w:val="Hyperlink"/>
            <w:sz w:val="20"/>
            <w:szCs w:val="20"/>
          </w:rPr>
          <w:t>https://login.microsoftonline.com/04e1674b-7af5-4d13-a082-64fc6e42384c/federationmetadata/2007-06/federationmetadata.xml</w:t>
        </w:r>
      </w:hyperlink>
      <w:r w:rsidR="00CE389B">
        <w:rPr>
          <w:sz w:val="20"/>
          <w:szCs w:val="20"/>
        </w:rPr>
        <w:t xml:space="preserve"> </w:t>
      </w:r>
    </w:p>
    <w:p w14:paraId="341AD8A2" w14:textId="77777777" w:rsidR="00A5255B" w:rsidRDefault="00A5255B" w:rsidP="009755FB">
      <w:pPr>
        <w:pStyle w:val="ListParagraph"/>
        <w:spacing w:after="0" w:line="240" w:lineRule="auto"/>
        <w:contextualSpacing w:val="0"/>
        <w:rPr>
          <w:sz w:val="20"/>
          <w:szCs w:val="20"/>
        </w:rPr>
      </w:pPr>
    </w:p>
    <w:p w14:paraId="3720AC0D" w14:textId="77777777" w:rsidR="00F1397E" w:rsidRPr="009C3D8F" w:rsidRDefault="00F1397E" w:rsidP="00A5255B">
      <w:pPr>
        <w:spacing w:after="0" w:line="240" w:lineRule="auto"/>
        <w:ind w:left="0"/>
        <w:contextualSpacing/>
        <w:rPr>
          <w:b/>
          <w:sz w:val="28"/>
          <w:szCs w:val="28"/>
        </w:rPr>
      </w:pPr>
      <w:r w:rsidRPr="009C3D8F">
        <w:rPr>
          <w:b/>
          <w:sz w:val="28"/>
          <w:szCs w:val="28"/>
        </w:rPr>
        <w:t>Customer Information:</w:t>
      </w:r>
    </w:p>
    <w:p w14:paraId="7B7547F5" w14:textId="0FE907B5" w:rsidR="00F1397E" w:rsidRPr="009C3D8F" w:rsidRDefault="00F1397E" w:rsidP="009755FB">
      <w:pPr>
        <w:numPr>
          <w:ilvl w:val="0"/>
          <w:numId w:val="33"/>
        </w:numPr>
        <w:spacing w:after="0" w:line="240" w:lineRule="auto"/>
        <w:contextualSpacing/>
        <w:rPr>
          <w:rFonts w:eastAsia="Times New Roman"/>
          <w:color w:val="0D0D0D"/>
          <w:sz w:val="20"/>
          <w:szCs w:val="20"/>
          <w:lang w:val="nb-NO" w:eastAsia="de-CH"/>
        </w:rPr>
      </w:pPr>
      <w:r w:rsidRPr="009C3D8F">
        <w:rPr>
          <w:rFonts w:eastAsia="Times New Roman"/>
          <w:color w:val="0D0D0D"/>
          <w:sz w:val="20"/>
          <w:szCs w:val="20"/>
          <w:lang w:eastAsia="zh-CN"/>
        </w:rPr>
        <w:t>Company Name:</w:t>
      </w:r>
      <w:r w:rsidR="00B70DD4" w:rsidRPr="009C3D8F">
        <w:rPr>
          <w:rFonts w:eastAsia="Times New Roman"/>
          <w:color w:val="0D0D0D"/>
          <w:sz w:val="20"/>
          <w:szCs w:val="20"/>
          <w:lang w:eastAsia="zh-CN"/>
        </w:rPr>
        <w:t xml:space="preserve"> [Please Fill In]</w:t>
      </w:r>
    </w:p>
    <w:p w14:paraId="5D568F04" w14:textId="77777777" w:rsidR="00F1397E" w:rsidRPr="009C3D8F" w:rsidRDefault="00F1397E" w:rsidP="009755FB">
      <w:pPr>
        <w:numPr>
          <w:ilvl w:val="0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9C3D8F">
        <w:rPr>
          <w:rFonts w:eastAsia="Times New Roman"/>
          <w:color w:val="0D0D0D"/>
          <w:sz w:val="20"/>
          <w:szCs w:val="20"/>
          <w:lang w:eastAsia="zh-CN"/>
        </w:rPr>
        <w:t xml:space="preserve">Technical contact:  </w:t>
      </w:r>
    </w:p>
    <w:p w14:paraId="5272ED4C" w14:textId="77777777" w:rsidR="00B70DD4" w:rsidRPr="009C3D8F" w:rsidRDefault="00F1397E" w:rsidP="009755FB">
      <w:pPr>
        <w:numPr>
          <w:ilvl w:val="1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9C3D8F">
        <w:rPr>
          <w:rFonts w:eastAsia="Times New Roman"/>
          <w:color w:val="0D0D0D"/>
          <w:sz w:val="20"/>
          <w:szCs w:val="20"/>
          <w:lang w:eastAsia="zh-CN"/>
        </w:rPr>
        <w:t>Name:</w:t>
      </w:r>
      <w:r w:rsidRPr="009C3D8F">
        <w:rPr>
          <w:sz w:val="20"/>
          <w:szCs w:val="20"/>
        </w:rPr>
        <w:t xml:space="preserve"> </w:t>
      </w:r>
      <w:r w:rsidR="00B70DD4" w:rsidRPr="009C3D8F">
        <w:rPr>
          <w:rFonts w:eastAsia="Times New Roman"/>
          <w:color w:val="0D0D0D"/>
          <w:sz w:val="20"/>
          <w:szCs w:val="20"/>
          <w:lang w:eastAsia="zh-CN"/>
        </w:rPr>
        <w:t>[Please Fill In]</w:t>
      </w:r>
    </w:p>
    <w:p w14:paraId="593EC7E9" w14:textId="77777777" w:rsidR="00B70DD4" w:rsidRPr="009C3D8F" w:rsidRDefault="00F1397E" w:rsidP="009755FB">
      <w:pPr>
        <w:numPr>
          <w:ilvl w:val="1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9C3D8F">
        <w:rPr>
          <w:rFonts w:eastAsia="Times New Roman"/>
          <w:color w:val="0D0D0D"/>
          <w:sz w:val="20"/>
          <w:szCs w:val="20"/>
          <w:lang w:eastAsia="zh-CN"/>
        </w:rPr>
        <w:t>Phone:</w:t>
      </w:r>
      <w:r w:rsidRPr="009C3D8F">
        <w:rPr>
          <w:sz w:val="20"/>
          <w:szCs w:val="20"/>
        </w:rPr>
        <w:t xml:space="preserve"> </w:t>
      </w:r>
      <w:r w:rsidR="00B70DD4" w:rsidRPr="009C3D8F">
        <w:rPr>
          <w:rFonts w:eastAsia="Times New Roman"/>
          <w:color w:val="0D0D0D"/>
          <w:sz w:val="20"/>
          <w:szCs w:val="20"/>
          <w:lang w:eastAsia="zh-CN"/>
        </w:rPr>
        <w:t>[Please Fill In]</w:t>
      </w:r>
    </w:p>
    <w:p w14:paraId="7ED71597" w14:textId="3D3D79C2" w:rsidR="00B70DD4" w:rsidRPr="009C3D8F" w:rsidRDefault="00F1397E" w:rsidP="009755FB">
      <w:pPr>
        <w:numPr>
          <w:ilvl w:val="1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9C3D8F">
        <w:rPr>
          <w:rFonts w:eastAsia="Times New Roman"/>
          <w:color w:val="0D0D0D"/>
          <w:sz w:val="20"/>
          <w:szCs w:val="20"/>
          <w:lang w:eastAsia="zh-CN"/>
        </w:rPr>
        <w:t>E-Mail address:</w:t>
      </w:r>
      <w:r w:rsidRPr="009C3D8F">
        <w:rPr>
          <w:sz w:val="20"/>
          <w:szCs w:val="20"/>
        </w:rPr>
        <w:t xml:space="preserve"> </w:t>
      </w:r>
      <w:r w:rsidR="00B70DD4" w:rsidRPr="009C3D8F">
        <w:rPr>
          <w:rFonts w:eastAsia="Times New Roman"/>
          <w:color w:val="0D0D0D"/>
          <w:sz w:val="20"/>
          <w:szCs w:val="20"/>
          <w:lang w:eastAsia="zh-CN"/>
        </w:rPr>
        <w:t>[Please Fill In]</w:t>
      </w:r>
    </w:p>
    <w:p w14:paraId="7A74EA61" w14:textId="77777777" w:rsidR="00AB7A29" w:rsidRPr="009C3D8F" w:rsidRDefault="00AB7A29" w:rsidP="009755FB">
      <w:pPr>
        <w:spacing w:after="0" w:line="240" w:lineRule="auto"/>
        <w:ind w:left="1440"/>
        <w:rPr>
          <w:rFonts w:eastAsia="Times New Roman"/>
          <w:color w:val="0D0D0D"/>
          <w:sz w:val="20"/>
          <w:szCs w:val="20"/>
          <w:lang w:val="nb-NO" w:eastAsia="de-CH"/>
        </w:rPr>
      </w:pPr>
    </w:p>
    <w:p w14:paraId="5132506E" w14:textId="71F98999" w:rsidR="005A79DC" w:rsidRPr="009C3D8F" w:rsidRDefault="005A79DC" w:rsidP="009755FB">
      <w:pPr>
        <w:spacing w:after="0" w:line="240" w:lineRule="auto"/>
        <w:contextualSpacing/>
        <w:rPr>
          <w:b/>
          <w:sz w:val="28"/>
          <w:szCs w:val="28"/>
        </w:rPr>
      </w:pPr>
      <w:r w:rsidRPr="009C3D8F">
        <w:rPr>
          <w:b/>
          <w:sz w:val="28"/>
          <w:szCs w:val="28"/>
        </w:rPr>
        <w:t>Application Information:</w:t>
      </w:r>
    </w:p>
    <w:p w14:paraId="2D490CB4" w14:textId="6795F48A" w:rsidR="004D03D5" w:rsidRPr="009C3D8F" w:rsidRDefault="004D03D5" w:rsidP="009755FB">
      <w:pPr>
        <w:numPr>
          <w:ilvl w:val="0"/>
          <w:numId w:val="33"/>
        </w:numPr>
        <w:spacing w:after="0" w:line="240" w:lineRule="auto"/>
        <w:contextualSpacing/>
        <w:rPr>
          <w:rFonts w:eastAsia="Times New Roman"/>
          <w:color w:val="0D0D0D"/>
          <w:sz w:val="20"/>
          <w:szCs w:val="20"/>
          <w:lang w:val="nb-NO" w:eastAsia="de-CH"/>
        </w:rPr>
      </w:pPr>
      <w:r w:rsidRPr="009C3D8F">
        <w:rPr>
          <w:rFonts w:eastAsia="Times New Roman"/>
          <w:color w:val="0D0D0D"/>
          <w:sz w:val="20"/>
          <w:szCs w:val="20"/>
          <w:lang w:eastAsia="zh-CN"/>
        </w:rPr>
        <w:t>onsemi Application Owner (required): [Please Fill In]</w:t>
      </w:r>
    </w:p>
    <w:p w14:paraId="0069A467" w14:textId="5D08D42D" w:rsidR="003D5C5B" w:rsidRPr="009C3D8F" w:rsidRDefault="003D5C5B" w:rsidP="009755FB">
      <w:pPr>
        <w:numPr>
          <w:ilvl w:val="0"/>
          <w:numId w:val="33"/>
        </w:numPr>
        <w:spacing w:after="0" w:line="240" w:lineRule="auto"/>
        <w:contextualSpacing/>
        <w:rPr>
          <w:rFonts w:eastAsia="Times New Roman"/>
          <w:color w:val="0D0D0D"/>
          <w:sz w:val="20"/>
          <w:szCs w:val="20"/>
          <w:lang w:val="nb-NO" w:eastAsia="de-CH"/>
        </w:rPr>
      </w:pPr>
      <w:r w:rsidRPr="009C3D8F">
        <w:rPr>
          <w:rFonts w:eastAsia="Times New Roman"/>
          <w:color w:val="0D0D0D"/>
          <w:sz w:val="20"/>
          <w:szCs w:val="20"/>
          <w:lang w:eastAsia="zh-CN"/>
        </w:rPr>
        <w:t>Application Name</w:t>
      </w:r>
      <w:r w:rsidR="00F1397E" w:rsidRPr="009C3D8F">
        <w:rPr>
          <w:rFonts w:eastAsia="Times New Roman"/>
          <w:color w:val="0D0D0D"/>
          <w:sz w:val="20"/>
          <w:szCs w:val="20"/>
          <w:lang w:eastAsia="zh-CN"/>
        </w:rPr>
        <w:t>:</w:t>
      </w:r>
      <w:r w:rsidRPr="009C3D8F">
        <w:rPr>
          <w:rFonts w:eastAsia="Times New Roman"/>
          <w:color w:val="0D0D0D"/>
          <w:sz w:val="20"/>
          <w:szCs w:val="20"/>
          <w:lang w:eastAsia="zh-CN"/>
        </w:rPr>
        <w:t xml:space="preserve"> [Please Fill In]</w:t>
      </w:r>
    </w:p>
    <w:p w14:paraId="2614A1AA" w14:textId="304D1FF9" w:rsidR="000B2300" w:rsidRPr="009C3D8F" w:rsidRDefault="000B2300" w:rsidP="009755FB">
      <w:pPr>
        <w:numPr>
          <w:ilvl w:val="0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9C3D8F">
        <w:rPr>
          <w:rFonts w:eastAsia="Times New Roman"/>
          <w:color w:val="0D0D0D"/>
          <w:sz w:val="20"/>
          <w:szCs w:val="20"/>
          <w:lang w:val="nb-NO" w:eastAsia="de-CH"/>
        </w:rPr>
        <w:t xml:space="preserve">Application Description: </w:t>
      </w:r>
      <w:r w:rsidRPr="009C3D8F">
        <w:rPr>
          <w:rFonts w:eastAsia="Times New Roman"/>
          <w:color w:val="0D0D0D"/>
          <w:sz w:val="20"/>
          <w:szCs w:val="20"/>
          <w:lang w:eastAsia="zh-CN"/>
        </w:rPr>
        <w:t>[Please Fill In]</w:t>
      </w:r>
    </w:p>
    <w:p w14:paraId="085A0484" w14:textId="342A3EF0" w:rsidR="00B07AD0" w:rsidRPr="009C3D8F" w:rsidRDefault="00B07AD0" w:rsidP="009755FB">
      <w:pPr>
        <w:numPr>
          <w:ilvl w:val="0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9C3D8F">
        <w:rPr>
          <w:rFonts w:eastAsia="Times New Roman"/>
          <w:color w:val="0D0D0D"/>
          <w:sz w:val="20"/>
          <w:szCs w:val="20"/>
        </w:rPr>
        <w:t xml:space="preserve">On-prem/Cloud: </w:t>
      </w:r>
      <w:r w:rsidRPr="009C3D8F">
        <w:rPr>
          <w:rFonts w:eastAsia="Times New Roman"/>
          <w:color w:val="0D0D0D"/>
          <w:sz w:val="20"/>
          <w:szCs w:val="20"/>
          <w:lang w:eastAsia="zh-CN"/>
        </w:rPr>
        <w:t>[Please Fill In]</w:t>
      </w:r>
    </w:p>
    <w:p w14:paraId="7A3B9492" w14:textId="43C0BEBD" w:rsidR="000B2300" w:rsidRPr="009C3D8F" w:rsidRDefault="000B2300" w:rsidP="009755FB">
      <w:pPr>
        <w:numPr>
          <w:ilvl w:val="0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9C3D8F">
        <w:rPr>
          <w:rFonts w:eastAsia="Times New Roman"/>
          <w:color w:val="0D0D0D"/>
          <w:sz w:val="20"/>
          <w:szCs w:val="20"/>
          <w:lang w:val="nb-NO"/>
        </w:rPr>
        <w:t xml:space="preserve">Requirements for external </w:t>
      </w:r>
      <w:r w:rsidR="00537B3F" w:rsidRPr="009C3D8F">
        <w:rPr>
          <w:rFonts w:eastAsia="Times New Roman"/>
          <w:color w:val="0D0D0D"/>
          <w:sz w:val="20"/>
          <w:szCs w:val="20"/>
          <w:lang w:val="nb-NO"/>
        </w:rPr>
        <w:t xml:space="preserve">user </w:t>
      </w:r>
      <w:r w:rsidRPr="009C3D8F">
        <w:rPr>
          <w:rFonts w:eastAsia="Times New Roman"/>
          <w:color w:val="0D0D0D"/>
          <w:sz w:val="20"/>
          <w:szCs w:val="20"/>
          <w:lang w:val="nb-NO"/>
        </w:rPr>
        <w:t>access</w:t>
      </w:r>
      <w:r w:rsidR="00F04E12">
        <w:rPr>
          <w:rFonts w:eastAsia="Times New Roman"/>
          <w:color w:val="0D0D0D"/>
          <w:sz w:val="20"/>
          <w:szCs w:val="20"/>
          <w:lang w:val="nb-NO"/>
        </w:rPr>
        <w:t xml:space="preserve"> (Optional)</w:t>
      </w:r>
      <w:r w:rsidRPr="009C3D8F">
        <w:rPr>
          <w:rFonts w:eastAsia="Times New Roman"/>
          <w:color w:val="0D0D0D"/>
          <w:sz w:val="20"/>
          <w:szCs w:val="20"/>
          <w:lang w:val="nb-NO"/>
        </w:rPr>
        <w:t xml:space="preserve">: </w:t>
      </w:r>
      <w:r w:rsidRPr="009C3D8F">
        <w:rPr>
          <w:rFonts w:eastAsia="Times New Roman"/>
          <w:color w:val="0D0D0D"/>
          <w:sz w:val="20"/>
          <w:szCs w:val="20"/>
          <w:lang w:eastAsia="zh-CN"/>
        </w:rPr>
        <w:t>[Please Fill In]</w:t>
      </w:r>
    </w:p>
    <w:p w14:paraId="0A38E420" w14:textId="3CB94B94" w:rsidR="00A958EA" w:rsidRPr="009C3D8F" w:rsidRDefault="00A958EA" w:rsidP="009755FB">
      <w:pPr>
        <w:numPr>
          <w:ilvl w:val="0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9C3D8F">
        <w:rPr>
          <w:rFonts w:eastAsia="Times New Roman"/>
          <w:color w:val="0D0D0D"/>
          <w:sz w:val="20"/>
          <w:szCs w:val="20"/>
          <w:lang w:val="nb-NO"/>
        </w:rPr>
        <w:t>User onbo</w:t>
      </w:r>
      <w:r w:rsidR="00537B3F" w:rsidRPr="009C3D8F">
        <w:rPr>
          <w:rFonts w:eastAsia="Times New Roman"/>
          <w:color w:val="0D0D0D"/>
          <w:sz w:val="20"/>
          <w:szCs w:val="20"/>
          <w:lang w:val="nb-NO"/>
        </w:rPr>
        <w:t>a</w:t>
      </w:r>
      <w:r w:rsidRPr="009C3D8F">
        <w:rPr>
          <w:rFonts w:eastAsia="Times New Roman"/>
          <w:color w:val="0D0D0D"/>
          <w:sz w:val="20"/>
          <w:szCs w:val="20"/>
          <w:lang w:val="nb-NO"/>
        </w:rPr>
        <w:t>rding process</w:t>
      </w:r>
      <w:r w:rsidR="00F04E12">
        <w:rPr>
          <w:rFonts w:eastAsia="Times New Roman"/>
          <w:color w:val="0D0D0D"/>
          <w:sz w:val="20"/>
          <w:szCs w:val="20"/>
          <w:lang w:val="nb-NO"/>
        </w:rPr>
        <w:t xml:space="preserve"> (Optional)</w:t>
      </w:r>
      <w:r w:rsidRPr="009C3D8F">
        <w:rPr>
          <w:rFonts w:eastAsia="Times New Roman"/>
          <w:color w:val="0D0D0D"/>
          <w:sz w:val="20"/>
          <w:szCs w:val="20"/>
          <w:lang w:val="nb-NO"/>
        </w:rPr>
        <w:t xml:space="preserve">: </w:t>
      </w:r>
      <w:r w:rsidRPr="009C3D8F">
        <w:rPr>
          <w:rFonts w:eastAsia="Times New Roman"/>
          <w:color w:val="0D0D0D"/>
          <w:sz w:val="20"/>
          <w:szCs w:val="20"/>
          <w:lang w:eastAsia="zh-CN"/>
        </w:rPr>
        <w:t>[Please Fill In]</w:t>
      </w:r>
    </w:p>
    <w:p w14:paraId="506BA939" w14:textId="59F65E64" w:rsidR="004D03D5" w:rsidRPr="009C3D8F" w:rsidRDefault="004D03D5" w:rsidP="009755FB">
      <w:pPr>
        <w:numPr>
          <w:ilvl w:val="0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9C3D8F">
        <w:rPr>
          <w:rFonts w:eastAsia="Times New Roman"/>
          <w:color w:val="0D0D0D"/>
          <w:sz w:val="20"/>
          <w:szCs w:val="20"/>
          <w:lang w:eastAsia="zh-CN"/>
        </w:rPr>
        <w:t>Custom Attributes and Claims</w:t>
      </w:r>
      <w:r w:rsidR="00F04E12">
        <w:rPr>
          <w:rFonts w:eastAsia="Times New Roman"/>
          <w:color w:val="0D0D0D"/>
          <w:sz w:val="20"/>
          <w:szCs w:val="20"/>
          <w:lang w:eastAsia="zh-CN"/>
        </w:rPr>
        <w:t xml:space="preserve"> (Optional)</w:t>
      </w:r>
      <w:r w:rsidRPr="009C3D8F">
        <w:rPr>
          <w:rFonts w:eastAsia="Times New Roman"/>
          <w:color w:val="0D0D0D"/>
          <w:sz w:val="20"/>
          <w:szCs w:val="20"/>
          <w:lang w:eastAsia="zh-CN"/>
        </w:rPr>
        <w:t>: [Please Fill In]</w:t>
      </w:r>
    </w:p>
    <w:p w14:paraId="29496719" w14:textId="2669E89F" w:rsidR="00537B3F" w:rsidRPr="00084552" w:rsidRDefault="00537B3F" w:rsidP="009755FB">
      <w:pPr>
        <w:numPr>
          <w:ilvl w:val="0"/>
          <w:numId w:val="33"/>
        </w:numPr>
        <w:spacing w:after="0" w:line="240" w:lineRule="auto"/>
        <w:rPr>
          <w:rFonts w:eastAsia="Times New Roman"/>
          <w:b/>
          <w:bCs/>
          <w:color w:val="0D0D0D"/>
          <w:sz w:val="20"/>
          <w:szCs w:val="20"/>
          <w:lang w:val="nb-NO" w:eastAsia="de-CH"/>
        </w:rPr>
      </w:pPr>
      <w:r w:rsidRPr="00084552">
        <w:rPr>
          <w:rFonts w:eastAsia="Times New Roman"/>
          <w:b/>
          <w:bCs/>
          <w:color w:val="0D0D0D"/>
          <w:sz w:val="20"/>
          <w:szCs w:val="20"/>
          <w:lang w:eastAsia="zh-CN"/>
        </w:rPr>
        <w:t xml:space="preserve">Provide </w:t>
      </w:r>
      <w:r w:rsidR="004D03D5" w:rsidRPr="00084552">
        <w:rPr>
          <w:rFonts w:eastAsia="Times New Roman"/>
          <w:b/>
          <w:bCs/>
          <w:color w:val="0D0D0D"/>
          <w:sz w:val="20"/>
          <w:szCs w:val="20"/>
          <w:lang w:eastAsia="zh-CN"/>
        </w:rPr>
        <w:t xml:space="preserve">app integration </w:t>
      </w:r>
      <w:r w:rsidR="00F91D48" w:rsidRPr="00084552">
        <w:rPr>
          <w:rFonts w:eastAsia="Times New Roman"/>
          <w:b/>
          <w:bCs/>
          <w:color w:val="0D0D0D"/>
          <w:sz w:val="20"/>
          <w:szCs w:val="20"/>
          <w:lang w:eastAsia="zh-CN"/>
        </w:rPr>
        <w:t>instructions</w:t>
      </w:r>
      <w:r w:rsidR="00084552" w:rsidRPr="00084552">
        <w:rPr>
          <w:rFonts w:eastAsia="Times New Roman"/>
          <w:b/>
          <w:bCs/>
          <w:color w:val="0D0D0D"/>
          <w:sz w:val="20"/>
          <w:szCs w:val="20"/>
          <w:lang w:eastAsia="zh-CN"/>
        </w:rPr>
        <w:t xml:space="preserve"> (SAML)</w:t>
      </w:r>
      <w:r w:rsidR="00F91D48" w:rsidRPr="00084552">
        <w:rPr>
          <w:rFonts w:eastAsia="Times New Roman"/>
          <w:b/>
          <w:bCs/>
          <w:color w:val="0D0D0D"/>
          <w:sz w:val="20"/>
          <w:szCs w:val="20"/>
          <w:lang w:eastAsia="zh-CN"/>
        </w:rPr>
        <w:t>:</w:t>
      </w:r>
    </w:p>
    <w:p w14:paraId="38410FA9" w14:textId="6248AB2B" w:rsidR="004D03D5" w:rsidRPr="009C3D8F" w:rsidRDefault="004D03D5" w:rsidP="009755FB">
      <w:pPr>
        <w:numPr>
          <w:ilvl w:val="1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F04E12">
        <w:rPr>
          <w:rFonts w:eastAsia="Times New Roman"/>
          <w:b/>
          <w:bCs/>
          <w:color w:val="0D0D0D"/>
          <w:sz w:val="20"/>
          <w:szCs w:val="20"/>
          <w:lang w:val="nb-NO" w:eastAsia="de-CH"/>
        </w:rPr>
        <w:t>Identifier (Entity ID) URL</w:t>
      </w:r>
      <w:r w:rsidRPr="009C3D8F">
        <w:rPr>
          <w:rFonts w:eastAsia="Times New Roman"/>
          <w:color w:val="0D0D0D"/>
          <w:sz w:val="20"/>
          <w:szCs w:val="20"/>
          <w:lang w:val="nb-NO" w:eastAsia="de-CH"/>
        </w:rPr>
        <w:t xml:space="preserve">: </w:t>
      </w:r>
      <w:r w:rsidRPr="009C3D8F">
        <w:rPr>
          <w:rFonts w:eastAsia="Times New Roman"/>
          <w:color w:val="0D0D0D"/>
          <w:sz w:val="20"/>
          <w:szCs w:val="20"/>
          <w:lang w:eastAsia="zh-CN"/>
        </w:rPr>
        <w:t>[Please fill in unless provided in instructions]</w:t>
      </w:r>
    </w:p>
    <w:p w14:paraId="2DC984E0" w14:textId="5F9A22B2" w:rsidR="004D03D5" w:rsidRPr="009C3D8F" w:rsidRDefault="004D03D5" w:rsidP="009755FB">
      <w:pPr>
        <w:numPr>
          <w:ilvl w:val="1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F04E12">
        <w:rPr>
          <w:rFonts w:eastAsia="Times New Roman"/>
          <w:b/>
          <w:bCs/>
          <w:color w:val="0D0D0D"/>
          <w:sz w:val="20"/>
          <w:szCs w:val="20"/>
          <w:lang w:val="nb-NO" w:eastAsia="de-CH"/>
        </w:rPr>
        <w:t>Reply URL</w:t>
      </w:r>
      <w:r w:rsidRPr="009C3D8F">
        <w:rPr>
          <w:rFonts w:eastAsia="Times New Roman"/>
          <w:color w:val="0D0D0D"/>
          <w:sz w:val="20"/>
          <w:szCs w:val="20"/>
          <w:lang w:val="nb-NO" w:eastAsia="de-CH"/>
        </w:rPr>
        <w:t xml:space="preserve">: </w:t>
      </w:r>
      <w:r w:rsidRPr="009C3D8F">
        <w:rPr>
          <w:rFonts w:eastAsia="Times New Roman"/>
          <w:color w:val="0D0D0D"/>
          <w:sz w:val="20"/>
          <w:szCs w:val="20"/>
          <w:lang w:eastAsia="zh-CN"/>
        </w:rPr>
        <w:t>[Please fill in unless provided in instructions]</w:t>
      </w:r>
    </w:p>
    <w:p w14:paraId="438277BA" w14:textId="355E7053" w:rsidR="002E3BBB" w:rsidRPr="009C3D8F" w:rsidRDefault="002E3BBB" w:rsidP="009755FB">
      <w:pPr>
        <w:numPr>
          <w:ilvl w:val="1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084552">
        <w:rPr>
          <w:rFonts w:eastAsia="Times New Roman"/>
          <w:b/>
          <w:bCs/>
          <w:color w:val="0D0D0D"/>
          <w:sz w:val="20"/>
          <w:szCs w:val="20"/>
          <w:lang w:val="nb-NO" w:eastAsia="de-CH"/>
        </w:rPr>
        <w:t>Sign on URL</w:t>
      </w:r>
      <w:r w:rsidR="004C13C9" w:rsidRPr="00084552">
        <w:rPr>
          <w:rFonts w:eastAsia="Times New Roman"/>
          <w:b/>
          <w:bCs/>
          <w:color w:val="0D0D0D"/>
          <w:sz w:val="20"/>
          <w:szCs w:val="20"/>
          <w:lang w:val="nb-NO" w:eastAsia="de-CH"/>
        </w:rPr>
        <w:t xml:space="preserve"> (optional)</w:t>
      </w:r>
      <w:r w:rsidRPr="00084552">
        <w:rPr>
          <w:rFonts w:eastAsia="Times New Roman"/>
          <w:b/>
          <w:bCs/>
          <w:color w:val="0D0D0D"/>
          <w:sz w:val="20"/>
          <w:szCs w:val="20"/>
          <w:lang w:val="nb-NO" w:eastAsia="de-CH"/>
        </w:rPr>
        <w:t>:</w:t>
      </w:r>
      <w:r w:rsidRPr="009C3D8F">
        <w:rPr>
          <w:rFonts w:eastAsia="Times New Roman"/>
          <w:color w:val="0D0D0D"/>
          <w:sz w:val="20"/>
          <w:szCs w:val="20"/>
          <w:lang w:val="nb-NO" w:eastAsia="de-CH"/>
        </w:rPr>
        <w:t xml:space="preserve"> </w:t>
      </w:r>
      <w:r w:rsidRPr="009C3D8F">
        <w:rPr>
          <w:rFonts w:eastAsia="Times New Roman"/>
          <w:color w:val="0D0D0D"/>
          <w:sz w:val="20"/>
          <w:szCs w:val="20"/>
          <w:lang w:eastAsia="zh-CN"/>
        </w:rPr>
        <w:t>[Please fill in unless provided in instructions]</w:t>
      </w:r>
    </w:p>
    <w:p w14:paraId="77CF8E23" w14:textId="0361FE0B" w:rsidR="002E3BBB" w:rsidRPr="009C3D8F" w:rsidRDefault="002E3BBB" w:rsidP="009755FB">
      <w:pPr>
        <w:numPr>
          <w:ilvl w:val="1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084552">
        <w:rPr>
          <w:rFonts w:eastAsia="Times New Roman"/>
          <w:b/>
          <w:bCs/>
          <w:color w:val="0D0D0D"/>
          <w:sz w:val="20"/>
          <w:szCs w:val="20"/>
          <w:lang w:val="nb-NO" w:eastAsia="de-CH"/>
        </w:rPr>
        <w:t>Relay State</w:t>
      </w:r>
      <w:r w:rsidR="004C13C9" w:rsidRPr="00084552">
        <w:rPr>
          <w:rFonts w:eastAsia="Times New Roman"/>
          <w:b/>
          <w:bCs/>
          <w:color w:val="0D0D0D"/>
          <w:sz w:val="20"/>
          <w:szCs w:val="20"/>
          <w:lang w:val="nb-NO" w:eastAsia="de-CH"/>
        </w:rPr>
        <w:t xml:space="preserve"> (optional)</w:t>
      </w:r>
      <w:r w:rsidRPr="00084552">
        <w:rPr>
          <w:rFonts w:eastAsia="Times New Roman"/>
          <w:b/>
          <w:bCs/>
          <w:color w:val="0D0D0D"/>
          <w:sz w:val="20"/>
          <w:szCs w:val="20"/>
          <w:lang w:val="nb-NO" w:eastAsia="de-CH"/>
        </w:rPr>
        <w:t>:</w:t>
      </w:r>
      <w:r w:rsidRPr="009C3D8F">
        <w:rPr>
          <w:rFonts w:eastAsia="Times New Roman"/>
          <w:color w:val="0D0D0D"/>
          <w:sz w:val="20"/>
          <w:szCs w:val="20"/>
          <w:lang w:val="nb-NO" w:eastAsia="de-CH"/>
        </w:rPr>
        <w:t xml:space="preserve"> </w:t>
      </w:r>
      <w:r w:rsidRPr="009C3D8F">
        <w:rPr>
          <w:rFonts w:eastAsia="Times New Roman"/>
          <w:color w:val="0D0D0D"/>
          <w:sz w:val="20"/>
          <w:szCs w:val="20"/>
          <w:lang w:eastAsia="zh-CN"/>
        </w:rPr>
        <w:t>[Please fill in unless provided in instructions]</w:t>
      </w:r>
    </w:p>
    <w:p w14:paraId="46A37E4F" w14:textId="7CCD0BD5" w:rsidR="002E3BBB" w:rsidRPr="00084552" w:rsidRDefault="002E3BBB" w:rsidP="009755FB">
      <w:pPr>
        <w:numPr>
          <w:ilvl w:val="1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  <w:r w:rsidRPr="00084552">
        <w:rPr>
          <w:rFonts w:eastAsia="Times New Roman"/>
          <w:b/>
          <w:bCs/>
          <w:color w:val="0D0D0D"/>
          <w:sz w:val="20"/>
          <w:szCs w:val="20"/>
          <w:lang w:val="nb-NO" w:eastAsia="de-CH"/>
        </w:rPr>
        <w:t>Logout URL</w:t>
      </w:r>
      <w:r w:rsidR="004C13C9" w:rsidRPr="00084552">
        <w:rPr>
          <w:rFonts w:eastAsia="Times New Roman"/>
          <w:b/>
          <w:bCs/>
          <w:color w:val="0D0D0D"/>
          <w:sz w:val="20"/>
          <w:szCs w:val="20"/>
          <w:lang w:val="nb-NO" w:eastAsia="de-CH"/>
        </w:rPr>
        <w:t xml:space="preserve"> (optional)</w:t>
      </w:r>
      <w:r w:rsidRPr="00084552">
        <w:rPr>
          <w:rFonts w:eastAsia="Times New Roman"/>
          <w:b/>
          <w:bCs/>
          <w:color w:val="0D0D0D"/>
          <w:sz w:val="20"/>
          <w:szCs w:val="20"/>
          <w:lang w:val="nb-NO" w:eastAsia="de-CH"/>
        </w:rPr>
        <w:t>:</w:t>
      </w:r>
      <w:r w:rsidRPr="009C3D8F">
        <w:rPr>
          <w:rFonts w:eastAsia="Times New Roman"/>
          <w:color w:val="0D0D0D"/>
          <w:sz w:val="20"/>
          <w:szCs w:val="20"/>
          <w:lang w:val="nb-NO" w:eastAsia="de-CH"/>
        </w:rPr>
        <w:t xml:space="preserve"> </w:t>
      </w:r>
      <w:r w:rsidRPr="009C3D8F">
        <w:rPr>
          <w:rFonts w:eastAsia="Times New Roman"/>
          <w:color w:val="0D0D0D"/>
          <w:sz w:val="20"/>
          <w:szCs w:val="20"/>
          <w:lang w:eastAsia="zh-CN"/>
        </w:rPr>
        <w:t>[Please fill in unless provided in instructions]</w:t>
      </w:r>
    </w:p>
    <w:p w14:paraId="445B68C2" w14:textId="77777777" w:rsidR="00084552" w:rsidRPr="00084552" w:rsidRDefault="00084552" w:rsidP="009755FB">
      <w:pPr>
        <w:numPr>
          <w:ilvl w:val="1"/>
          <w:numId w:val="33"/>
        </w:numPr>
        <w:spacing w:after="0" w:line="240" w:lineRule="auto"/>
        <w:rPr>
          <w:rFonts w:eastAsia="Times New Roman"/>
          <w:color w:val="0D0D0D"/>
          <w:sz w:val="20"/>
          <w:szCs w:val="20"/>
          <w:lang w:val="nb-NO" w:eastAsia="de-CH"/>
        </w:rPr>
      </w:pPr>
    </w:p>
    <w:p w14:paraId="7A63E4B3" w14:textId="08505332" w:rsidR="00084552" w:rsidRPr="00084552" w:rsidRDefault="00084552" w:rsidP="00084552">
      <w:pPr>
        <w:numPr>
          <w:ilvl w:val="0"/>
          <w:numId w:val="33"/>
        </w:numPr>
        <w:spacing w:after="0" w:line="240" w:lineRule="auto"/>
        <w:rPr>
          <w:rFonts w:eastAsia="Times New Roman"/>
          <w:b/>
          <w:bCs/>
          <w:color w:val="0D0D0D"/>
          <w:sz w:val="20"/>
          <w:szCs w:val="20"/>
          <w:lang w:val="nb-NO" w:eastAsia="de-CH"/>
        </w:rPr>
      </w:pPr>
      <w:r w:rsidRPr="00084552">
        <w:rPr>
          <w:rFonts w:eastAsia="Times New Roman"/>
          <w:b/>
          <w:bCs/>
          <w:color w:val="0D0D0D"/>
          <w:sz w:val="20"/>
          <w:szCs w:val="20"/>
          <w:lang w:eastAsia="zh-CN"/>
        </w:rPr>
        <w:t>Provide app integration instructions (</w:t>
      </w:r>
      <w:r>
        <w:rPr>
          <w:rFonts w:eastAsia="Times New Roman"/>
          <w:b/>
          <w:bCs/>
          <w:color w:val="0D0D0D"/>
          <w:sz w:val="20"/>
          <w:szCs w:val="20"/>
          <w:lang w:eastAsia="zh-CN"/>
        </w:rPr>
        <w:t>OpenID</w:t>
      </w:r>
      <w:r w:rsidRPr="00084552">
        <w:rPr>
          <w:rFonts w:eastAsia="Times New Roman"/>
          <w:b/>
          <w:bCs/>
          <w:color w:val="0D0D0D"/>
          <w:sz w:val="20"/>
          <w:szCs w:val="20"/>
          <w:lang w:eastAsia="zh-CN"/>
        </w:rPr>
        <w:t>):</w:t>
      </w:r>
    </w:p>
    <w:p w14:paraId="192FA2ED" w14:textId="4E6A72B1" w:rsidR="00F1397E" w:rsidRPr="00E63D3D" w:rsidRDefault="00084552" w:rsidP="00E63D3D">
      <w:pPr>
        <w:numPr>
          <w:ilvl w:val="1"/>
          <w:numId w:val="33"/>
        </w:numPr>
        <w:spacing w:after="0" w:line="240" w:lineRule="auto"/>
        <w:rPr>
          <w:rFonts w:eastAsia="Times New Roman"/>
          <w:b/>
          <w:bCs/>
          <w:color w:val="0D0D0D"/>
          <w:sz w:val="20"/>
          <w:szCs w:val="20"/>
          <w:lang w:val="nb-NO" w:eastAsia="de-CH"/>
        </w:rPr>
      </w:pPr>
      <w:r w:rsidRPr="00084552">
        <w:rPr>
          <w:rFonts w:eastAsia="Times New Roman"/>
          <w:b/>
          <w:bCs/>
          <w:color w:val="0D0D0D"/>
          <w:sz w:val="20"/>
          <w:szCs w:val="20"/>
          <w:lang w:val="nb-NO" w:eastAsia="de-CH"/>
        </w:rPr>
        <w:t xml:space="preserve">Redirect URL’s: </w:t>
      </w:r>
      <w:r w:rsidRPr="009C3D8F">
        <w:rPr>
          <w:rFonts w:eastAsia="Times New Roman"/>
          <w:color w:val="0D0D0D"/>
          <w:sz w:val="20"/>
          <w:szCs w:val="20"/>
          <w:lang w:eastAsia="zh-CN"/>
        </w:rPr>
        <w:t>[Please fill in unless provided in instructions]</w:t>
      </w:r>
    </w:p>
    <w:sectPr w:rsidR="00F1397E" w:rsidRPr="00E63D3D" w:rsidSect="00A97899">
      <w:headerReference w:type="default" r:id="rId15"/>
      <w:footerReference w:type="default" r:id="rId16"/>
      <w:pgSz w:w="12240" w:h="15840"/>
      <w:pgMar w:top="1260" w:right="1080" w:bottom="1890" w:left="1080" w:header="270" w:footer="6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E6D677" w14:textId="77777777" w:rsidR="00721BFD" w:rsidRDefault="00721BFD" w:rsidP="00FB5D57">
      <w:pPr>
        <w:spacing w:after="0" w:line="240" w:lineRule="auto"/>
      </w:pPr>
      <w:r>
        <w:separator/>
      </w:r>
    </w:p>
    <w:p w14:paraId="1ABE3A6C" w14:textId="77777777" w:rsidR="00721BFD" w:rsidRDefault="00721BFD"/>
  </w:endnote>
  <w:endnote w:type="continuationSeparator" w:id="0">
    <w:p w14:paraId="745CDBEA" w14:textId="77777777" w:rsidR="00721BFD" w:rsidRDefault="00721BFD" w:rsidP="00FB5D57">
      <w:pPr>
        <w:spacing w:after="0" w:line="240" w:lineRule="auto"/>
      </w:pPr>
      <w:r>
        <w:continuationSeparator/>
      </w:r>
    </w:p>
    <w:p w14:paraId="296DA3E2" w14:textId="77777777" w:rsidR="00721BFD" w:rsidRDefault="00721B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8"/>
      <w:gridCol w:w="9072"/>
    </w:tblGrid>
    <w:tr w:rsidR="00906B1C" w14:paraId="628FB036" w14:textId="77777777" w:rsidTr="0019650C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548DD4" w:themeFill="text2" w:themeFillTint="99"/>
        </w:tcPr>
        <w:p w14:paraId="6024B7C4" w14:textId="77777777" w:rsidR="00906B1C" w:rsidRPr="009B04D1" w:rsidRDefault="00906B1C">
          <w:pPr>
            <w:pStyle w:val="Footer"/>
            <w:jc w:val="right"/>
            <w:rPr>
              <w:noProof/>
              <w:color w:val="FFFFFF" w:themeColor="background1"/>
            </w:rPr>
          </w:pPr>
          <w:r w:rsidRPr="009B04D1">
            <w:rPr>
              <w:noProof/>
              <w:color w:val="FFFFFF" w:themeColor="background1"/>
            </w:rPr>
            <w:fldChar w:fldCharType="begin"/>
          </w:r>
          <w:r w:rsidRPr="009B04D1">
            <w:rPr>
              <w:noProof/>
              <w:color w:val="FFFFFF" w:themeColor="background1"/>
            </w:rPr>
            <w:instrText xml:space="preserve"> PAGE   \* MERGEFORMAT </w:instrText>
          </w:r>
          <w:r w:rsidRPr="009B04D1">
            <w:rPr>
              <w:noProof/>
              <w:color w:val="FFFFFF" w:themeColor="background1"/>
            </w:rPr>
            <w:fldChar w:fldCharType="separate"/>
          </w:r>
          <w:r w:rsidR="00186F3C">
            <w:rPr>
              <w:noProof/>
              <w:color w:val="FFFFFF" w:themeColor="background1"/>
            </w:rPr>
            <w:t>4</w:t>
          </w:r>
          <w:r w:rsidRPr="009B04D1"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7BAACD37" w14:textId="7E5E66E8" w:rsidR="00906B1C" w:rsidRPr="009B04D1" w:rsidRDefault="00EF78B6" w:rsidP="00C315DF">
          <w:pPr>
            <w:pStyle w:val="Footer"/>
          </w:pPr>
          <w:r>
            <w:t xml:space="preserve">Vendor Form </w:t>
          </w:r>
          <w:r w:rsidR="00906B1C" w:rsidRPr="009B04D1">
            <w:t xml:space="preserve">| </w:t>
          </w:r>
          <w:r w:rsidR="00906B1C" w:rsidRPr="005A4369">
            <w:rPr>
              <w:b/>
            </w:rPr>
            <w:fldChar w:fldCharType="begin"/>
          </w:r>
          <w:r w:rsidR="00906B1C" w:rsidRPr="005A4369">
            <w:rPr>
              <w:b/>
            </w:rPr>
            <w:instrText xml:space="preserve"> STYLEREF "Title" </w:instrText>
          </w:r>
          <w:r w:rsidR="00906B1C" w:rsidRPr="005A4369">
            <w:rPr>
              <w:b/>
            </w:rPr>
            <w:fldChar w:fldCharType="separate"/>
          </w:r>
          <w:r w:rsidR="00CC623A">
            <w:rPr>
              <w:b/>
              <w:noProof/>
            </w:rPr>
            <w:t>Onboarding New SSO App</w:t>
          </w:r>
          <w:r w:rsidR="00906B1C" w:rsidRPr="005A4369">
            <w:rPr>
              <w:b/>
              <w:noProof/>
            </w:rPr>
            <w:fldChar w:fldCharType="end"/>
          </w:r>
        </w:p>
      </w:tc>
    </w:tr>
  </w:tbl>
  <w:p w14:paraId="3D6803EC" w14:textId="77777777" w:rsidR="00906B1C" w:rsidRDefault="00906B1C" w:rsidP="00081A75">
    <w:pPr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3D7094" w14:textId="77777777" w:rsidR="00721BFD" w:rsidRDefault="00721BFD" w:rsidP="00FB5D57">
      <w:pPr>
        <w:spacing w:after="0" w:line="240" w:lineRule="auto"/>
      </w:pPr>
      <w:r>
        <w:separator/>
      </w:r>
    </w:p>
    <w:p w14:paraId="0A147CCA" w14:textId="77777777" w:rsidR="00721BFD" w:rsidRDefault="00721BFD"/>
  </w:footnote>
  <w:footnote w:type="continuationSeparator" w:id="0">
    <w:p w14:paraId="69608765" w14:textId="77777777" w:rsidR="00721BFD" w:rsidRDefault="00721BFD" w:rsidP="00FB5D57">
      <w:pPr>
        <w:spacing w:after="0" w:line="240" w:lineRule="auto"/>
      </w:pPr>
      <w:r>
        <w:continuationSeparator/>
      </w:r>
    </w:p>
    <w:p w14:paraId="373716BE" w14:textId="77777777" w:rsidR="00721BFD" w:rsidRDefault="00721B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D5D5F" w14:textId="1A3D5C2F" w:rsidR="00906B1C" w:rsidRDefault="00D50BBB">
    <w:pPr>
      <w:pStyle w:val="Header"/>
    </w:pPr>
    <w:r>
      <w:rPr>
        <w:noProof/>
      </w:rPr>
      <w:drawing>
        <wp:inline distT="0" distB="0" distL="0" distR="0" wp14:anchorId="53AC9F38" wp14:editId="19CA748C">
          <wp:extent cx="6240780" cy="781050"/>
          <wp:effectExtent l="0" t="0" r="7620" b="0"/>
          <wp:docPr id="320454046" name="Picture 3204540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6219" cy="7967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42749"/>
    <w:multiLevelType w:val="hybridMultilevel"/>
    <w:tmpl w:val="B3881192"/>
    <w:lvl w:ilvl="0" w:tplc="24DC7D5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02F942B5"/>
    <w:multiLevelType w:val="hybridMultilevel"/>
    <w:tmpl w:val="B3881192"/>
    <w:lvl w:ilvl="0" w:tplc="24DC7D5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" w15:restartNumberingAfterBreak="0">
    <w:nsid w:val="051A6701"/>
    <w:multiLevelType w:val="hybridMultilevel"/>
    <w:tmpl w:val="AF0E52C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 w15:restartNumberingAfterBreak="0">
    <w:nsid w:val="139447E7"/>
    <w:multiLevelType w:val="hybridMultilevel"/>
    <w:tmpl w:val="9E440872"/>
    <w:lvl w:ilvl="0" w:tplc="24DC7D5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>
      <w:start w:val="1"/>
      <w:numFmt w:val="lowerRoman"/>
      <w:lvlText w:val="%3."/>
      <w:lvlJc w:val="right"/>
      <w:pPr>
        <w:ind w:left="2088" w:hanging="180"/>
      </w:pPr>
    </w:lvl>
    <w:lvl w:ilvl="3" w:tplc="0409000F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" w15:restartNumberingAfterBreak="0">
    <w:nsid w:val="14EA1627"/>
    <w:multiLevelType w:val="hybridMultilevel"/>
    <w:tmpl w:val="B3881192"/>
    <w:lvl w:ilvl="0" w:tplc="24DC7D5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5" w15:restartNumberingAfterBreak="0">
    <w:nsid w:val="1A7351E3"/>
    <w:multiLevelType w:val="hybridMultilevel"/>
    <w:tmpl w:val="8028EA84"/>
    <w:lvl w:ilvl="0" w:tplc="24DC7D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6F503C"/>
    <w:multiLevelType w:val="hybridMultilevel"/>
    <w:tmpl w:val="A33CBD3C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7" w15:restartNumberingAfterBreak="0">
    <w:nsid w:val="21806231"/>
    <w:multiLevelType w:val="hybridMultilevel"/>
    <w:tmpl w:val="8860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C128F"/>
    <w:multiLevelType w:val="hybridMultilevel"/>
    <w:tmpl w:val="7CEA81B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9" w15:restartNumberingAfterBreak="0">
    <w:nsid w:val="261E0E8E"/>
    <w:multiLevelType w:val="hybridMultilevel"/>
    <w:tmpl w:val="B3881192"/>
    <w:lvl w:ilvl="0" w:tplc="24DC7D5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>
      <w:start w:val="1"/>
      <w:numFmt w:val="lowerRoman"/>
      <w:lvlText w:val="%3."/>
      <w:lvlJc w:val="right"/>
      <w:pPr>
        <w:ind w:left="2088" w:hanging="180"/>
      </w:pPr>
    </w:lvl>
    <w:lvl w:ilvl="3" w:tplc="0409000F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0" w15:restartNumberingAfterBreak="0">
    <w:nsid w:val="2C4F02E7"/>
    <w:multiLevelType w:val="multilevel"/>
    <w:tmpl w:val="32DEC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52D26"/>
    <w:multiLevelType w:val="hybridMultilevel"/>
    <w:tmpl w:val="692661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B21EB1"/>
    <w:multiLevelType w:val="hybridMultilevel"/>
    <w:tmpl w:val="B3881192"/>
    <w:lvl w:ilvl="0" w:tplc="24DC7D56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8" w:hanging="360"/>
      </w:pPr>
    </w:lvl>
    <w:lvl w:ilvl="2" w:tplc="0409001B">
      <w:start w:val="1"/>
      <w:numFmt w:val="lowerRoman"/>
      <w:lvlText w:val="%3."/>
      <w:lvlJc w:val="right"/>
      <w:pPr>
        <w:ind w:left="2448" w:hanging="180"/>
      </w:pPr>
    </w:lvl>
    <w:lvl w:ilvl="3" w:tplc="0409000F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3" w15:restartNumberingAfterBreak="0">
    <w:nsid w:val="30991AEB"/>
    <w:multiLevelType w:val="hybridMultilevel"/>
    <w:tmpl w:val="E33CF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B8773B"/>
    <w:multiLevelType w:val="hybridMultilevel"/>
    <w:tmpl w:val="8028EA84"/>
    <w:lvl w:ilvl="0" w:tplc="24DC7D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0397AFE"/>
    <w:multiLevelType w:val="multilevel"/>
    <w:tmpl w:val="7434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A36DC"/>
    <w:multiLevelType w:val="hybridMultilevel"/>
    <w:tmpl w:val="985A26C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7" w15:restartNumberingAfterBreak="0">
    <w:nsid w:val="434C7C8E"/>
    <w:multiLevelType w:val="hybridMultilevel"/>
    <w:tmpl w:val="B3881192"/>
    <w:lvl w:ilvl="0" w:tplc="24DC7D56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8" w:hanging="360"/>
      </w:pPr>
    </w:lvl>
    <w:lvl w:ilvl="2" w:tplc="0409001B">
      <w:start w:val="1"/>
      <w:numFmt w:val="lowerRoman"/>
      <w:lvlText w:val="%3."/>
      <w:lvlJc w:val="right"/>
      <w:pPr>
        <w:ind w:left="2448" w:hanging="180"/>
      </w:pPr>
    </w:lvl>
    <w:lvl w:ilvl="3" w:tplc="0409000F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8" w15:restartNumberingAfterBreak="0">
    <w:nsid w:val="45E36B83"/>
    <w:multiLevelType w:val="hybridMultilevel"/>
    <w:tmpl w:val="B3881192"/>
    <w:lvl w:ilvl="0" w:tplc="24DC7D56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8" w:hanging="360"/>
      </w:pPr>
    </w:lvl>
    <w:lvl w:ilvl="2" w:tplc="0409001B">
      <w:start w:val="1"/>
      <w:numFmt w:val="lowerRoman"/>
      <w:lvlText w:val="%3."/>
      <w:lvlJc w:val="right"/>
      <w:pPr>
        <w:ind w:left="2448" w:hanging="180"/>
      </w:pPr>
    </w:lvl>
    <w:lvl w:ilvl="3" w:tplc="0409000F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9" w15:restartNumberingAfterBreak="0">
    <w:nsid w:val="4863416C"/>
    <w:multiLevelType w:val="hybridMultilevel"/>
    <w:tmpl w:val="25604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2D4945"/>
    <w:multiLevelType w:val="hybridMultilevel"/>
    <w:tmpl w:val="B3881192"/>
    <w:lvl w:ilvl="0" w:tplc="24DC7D5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1" w15:restartNumberingAfterBreak="0">
    <w:nsid w:val="4F384BAC"/>
    <w:multiLevelType w:val="hybridMultilevel"/>
    <w:tmpl w:val="7E5E625E"/>
    <w:lvl w:ilvl="0" w:tplc="24DC7D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585ABC"/>
    <w:multiLevelType w:val="hybridMultilevel"/>
    <w:tmpl w:val="8028EA84"/>
    <w:lvl w:ilvl="0" w:tplc="24DC7D5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>
      <w:start w:val="1"/>
      <w:numFmt w:val="lowerRoman"/>
      <w:lvlText w:val="%3."/>
      <w:lvlJc w:val="right"/>
      <w:pPr>
        <w:ind w:left="2088" w:hanging="180"/>
      </w:pPr>
    </w:lvl>
    <w:lvl w:ilvl="3" w:tplc="0409000F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3" w15:restartNumberingAfterBreak="0">
    <w:nsid w:val="55AF7087"/>
    <w:multiLevelType w:val="multilevel"/>
    <w:tmpl w:val="6BD4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E10C24"/>
    <w:multiLevelType w:val="hybridMultilevel"/>
    <w:tmpl w:val="B3881192"/>
    <w:lvl w:ilvl="0" w:tplc="24DC7D5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>
      <w:start w:val="1"/>
      <w:numFmt w:val="lowerRoman"/>
      <w:lvlText w:val="%3."/>
      <w:lvlJc w:val="right"/>
      <w:pPr>
        <w:ind w:left="2088" w:hanging="180"/>
      </w:pPr>
    </w:lvl>
    <w:lvl w:ilvl="3" w:tplc="0409000F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5" w15:restartNumberingAfterBreak="0">
    <w:nsid w:val="5C0B4953"/>
    <w:multiLevelType w:val="hybridMultilevel"/>
    <w:tmpl w:val="B3881192"/>
    <w:lvl w:ilvl="0" w:tplc="24DC7D5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>
      <w:start w:val="1"/>
      <w:numFmt w:val="lowerRoman"/>
      <w:lvlText w:val="%3."/>
      <w:lvlJc w:val="right"/>
      <w:pPr>
        <w:ind w:left="2088" w:hanging="180"/>
      </w:pPr>
    </w:lvl>
    <w:lvl w:ilvl="3" w:tplc="0409000F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6" w15:restartNumberingAfterBreak="0">
    <w:nsid w:val="60905148"/>
    <w:multiLevelType w:val="hybridMultilevel"/>
    <w:tmpl w:val="7E5E625E"/>
    <w:lvl w:ilvl="0" w:tplc="24DC7D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76123D"/>
    <w:multiLevelType w:val="multilevel"/>
    <w:tmpl w:val="BC9A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20102D"/>
    <w:multiLevelType w:val="hybridMultilevel"/>
    <w:tmpl w:val="83EC8A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800A9A"/>
    <w:multiLevelType w:val="hybridMultilevel"/>
    <w:tmpl w:val="4F20F2CE"/>
    <w:lvl w:ilvl="0" w:tplc="24DC7D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864712"/>
    <w:multiLevelType w:val="multilevel"/>
    <w:tmpl w:val="4570623A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2232" w:hanging="2232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2736" w:hanging="2736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3744" w:hanging="3744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4320" w:hanging="4320"/>
      </w:pPr>
      <w:rPr>
        <w:rFonts w:hint="default"/>
      </w:rPr>
    </w:lvl>
  </w:abstractNum>
  <w:abstractNum w:abstractNumId="31" w15:restartNumberingAfterBreak="0">
    <w:nsid w:val="70CA3ED2"/>
    <w:multiLevelType w:val="multilevel"/>
    <w:tmpl w:val="9BF0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58242B"/>
    <w:multiLevelType w:val="hybridMultilevel"/>
    <w:tmpl w:val="8F229F1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7768305F"/>
    <w:multiLevelType w:val="multilevel"/>
    <w:tmpl w:val="DA02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241EE"/>
    <w:multiLevelType w:val="hybridMultilevel"/>
    <w:tmpl w:val="36908A1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5" w15:restartNumberingAfterBreak="0">
    <w:nsid w:val="7D5B58C9"/>
    <w:multiLevelType w:val="hybridMultilevel"/>
    <w:tmpl w:val="B3881192"/>
    <w:lvl w:ilvl="0" w:tplc="24DC7D56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8" w:hanging="360"/>
      </w:pPr>
    </w:lvl>
    <w:lvl w:ilvl="2" w:tplc="0409001B">
      <w:start w:val="1"/>
      <w:numFmt w:val="lowerRoman"/>
      <w:lvlText w:val="%3."/>
      <w:lvlJc w:val="right"/>
      <w:pPr>
        <w:ind w:left="2448" w:hanging="180"/>
      </w:pPr>
    </w:lvl>
    <w:lvl w:ilvl="3" w:tplc="0409000F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num w:numId="1" w16cid:durableId="1503929170">
    <w:abstractNumId w:val="30"/>
  </w:num>
  <w:num w:numId="2" w16cid:durableId="1209757711">
    <w:abstractNumId w:val="1"/>
  </w:num>
  <w:num w:numId="3" w16cid:durableId="1010259134">
    <w:abstractNumId w:val="24"/>
  </w:num>
  <w:num w:numId="4" w16cid:durableId="1466240569">
    <w:abstractNumId w:val="20"/>
  </w:num>
  <w:num w:numId="5" w16cid:durableId="2049140075">
    <w:abstractNumId w:val="25"/>
  </w:num>
  <w:num w:numId="6" w16cid:durableId="1617062017">
    <w:abstractNumId w:val="34"/>
  </w:num>
  <w:num w:numId="7" w16cid:durableId="2064980708">
    <w:abstractNumId w:val="8"/>
  </w:num>
  <w:num w:numId="8" w16cid:durableId="509835156">
    <w:abstractNumId w:val="0"/>
  </w:num>
  <w:num w:numId="9" w16cid:durableId="1454862737">
    <w:abstractNumId w:val="4"/>
  </w:num>
  <w:num w:numId="10" w16cid:durableId="1785879787">
    <w:abstractNumId w:val="10"/>
  </w:num>
  <w:num w:numId="11" w16cid:durableId="1443038344">
    <w:abstractNumId w:val="23"/>
  </w:num>
  <w:num w:numId="12" w16cid:durableId="453331773">
    <w:abstractNumId w:val="15"/>
  </w:num>
  <w:num w:numId="13" w16cid:durableId="635574997">
    <w:abstractNumId w:val="31"/>
  </w:num>
  <w:num w:numId="14" w16cid:durableId="510992019">
    <w:abstractNumId w:val="9"/>
  </w:num>
  <w:num w:numId="15" w16cid:durableId="902452654">
    <w:abstractNumId w:val="18"/>
  </w:num>
  <w:num w:numId="16" w16cid:durableId="412093796">
    <w:abstractNumId w:val="17"/>
  </w:num>
  <w:num w:numId="17" w16cid:durableId="1586379574">
    <w:abstractNumId w:val="12"/>
  </w:num>
  <w:num w:numId="18" w16cid:durableId="1743479059">
    <w:abstractNumId w:val="35"/>
  </w:num>
  <w:num w:numId="19" w16cid:durableId="150216899">
    <w:abstractNumId w:val="27"/>
  </w:num>
  <w:num w:numId="20" w16cid:durableId="1386903618">
    <w:abstractNumId w:val="3"/>
  </w:num>
  <w:num w:numId="21" w16cid:durableId="1872569558">
    <w:abstractNumId w:val="33"/>
  </w:num>
  <w:num w:numId="22" w16cid:durableId="1102266215">
    <w:abstractNumId w:val="22"/>
  </w:num>
  <w:num w:numId="23" w16cid:durableId="1493838159">
    <w:abstractNumId w:val="32"/>
  </w:num>
  <w:num w:numId="24" w16cid:durableId="434981957">
    <w:abstractNumId w:val="14"/>
  </w:num>
  <w:num w:numId="25" w16cid:durableId="53050669">
    <w:abstractNumId w:val="5"/>
  </w:num>
  <w:num w:numId="26" w16cid:durableId="2072002328">
    <w:abstractNumId w:val="29"/>
  </w:num>
  <w:num w:numId="27" w16cid:durableId="1520001055">
    <w:abstractNumId w:val="21"/>
  </w:num>
  <w:num w:numId="28" w16cid:durableId="1483305089">
    <w:abstractNumId w:val="26"/>
  </w:num>
  <w:num w:numId="29" w16cid:durableId="488978681">
    <w:abstractNumId w:val="6"/>
  </w:num>
  <w:num w:numId="30" w16cid:durableId="328677750">
    <w:abstractNumId w:val="11"/>
  </w:num>
  <w:num w:numId="31" w16cid:durableId="276570226">
    <w:abstractNumId w:val="28"/>
  </w:num>
  <w:num w:numId="32" w16cid:durableId="289019501">
    <w:abstractNumId w:val="2"/>
  </w:num>
  <w:num w:numId="33" w16cid:durableId="2028361029">
    <w:abstractNumId w:val="1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472083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92969306">
    <w:abstractNumId w:val="19"/>
  </w:num>
  <w:num w:numId="36" w16cid:durableId="6346809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BB"/>
    <w:rsid w:val="00017BCA"/>
    <w:rsid w:val="0002089F"/>
    <w:rsid w:val="00064A75"/>
    <w:rsid w:val="00081A75"/>
    <w:rsid w:val="00083E41"/>
    <w:rsid w:val="000841E8"/>
    <w:rsid w:val="00084552"/>
    <w:rsid w:val="000B022D"/>
    <w:rsid w:val="000B2300"/>
    <w:rsid w:val="000C0BE6"/>
    <w:rsid w:val="000C3C81"/>
    <w:rsid w:val="000E5E92"/>
    <w:rsid w:val="00103ED7"/>
    <w:rsid w:val="0014756B"/>
    <w:rsid w:val="0016230E"/>
    <w:rsid w:val="0016299A"/>
    <w:rsid w:val="00176970"/>
    <w:rsid w:val="00182164"/>
    <w:rsid w:val="00186F3C"/>
    <w:rsid w:val="00187EA1"/>
    <w:rsid w:val="0019650C"/>
    <w:rsid w:val="001B6367"/>
    <w:rsid w:val="001B756F"/>
    <w:rsid w:val="001C1A72"/>
    <w:rsid w:val="001C71D0"/>
    <w:rsid w:val="001D6FA9"/>
    <w:rsid w:val="001D76BC"/>
    <w:rsid w:val="001E31DA"/>
    <w:rsid w:val="00210507"/>
    <w:rsid w:val="0021719F"/>
    <w:rsid w:val="00234F48"/>
    <w:rsid w:val="00242284"/>
    <w:rsid w:val="002426BE"/>
    <w:rsid w:val="00265C77"/>
    <w:rsid w:val="00275AAF"/>
    <w:rsid w:val="00282E97"/>
    <w:rsid w:val="0028474F"/>
    <w:rsid w:val="002946BB"/>
    <w:rsid w:val="002A7A02"/>
    <w:rsid w:val="002D6316"/>
    <w:rsid w:val="002E3BBB"/>
    <w:rsid w:val="002E781C"/>
    <w:rsid w:val="00303A7A"/>
    <w:rsid w:val="00316B91"/>
    <w:rsid w:val="00332AAD"/>
    <w:rsid w:val="00335206"/>
    <w:rsid w:val="00345301"/>
    <w:rsid w:val="00355B80"/>
    <w:rsid w:val="003733D0"/>
    <w:rsid w:val="003875B8"/>
    <w:rsid w:val="003964F4"/>
    <w:rsid w:val="003A03D7"/>
    <w:rsid w:val="003B1854"/>
    <w:rsid w:val="003D5C5B"/>
    <w:rsid w:val="003E245D"/>
    <w:rsid w:val="003F2BED"/>
    <w:rsid w:val="003F3581"/>
    <w:rsid w:val="003F37A2"/>
    <w:rsid w:val="00403899"/>
    <w:rsid w:val="00423D53"/>
    <w:rsid w:val="00433CBB"/>
    <w:rsid w:val="00444D53"/>
    <w:rsid w:val="00446553"/>
    <w:rsid w:val="00462F4F"/>
    <w:rsid w:val="004762EB"/>
    <w:rsid w:val="00477820"/>
    <w:rsid w:val="004C13C9"/>
    <w:rsid w:val="004C2324"/>
    <w:rsid w:val="004D03D5"/>
    <w:rsid w:val="004E3CA1"/>
    <w:rsid w:val="004E5E10"/>
    <w:rsid w:val="005009A0"/>
    <w:rsid w:val="0052175B"/>
    <w:rsid w:val="00537B3F"/>
    <w:rsid w:val="00541125"/>
    <w:rsid w:val="00551AC8"/>
    <w:rsid w:val="00562EFE"/>
    <w:rsid w:val="005730C2"/>
    <w:rsid w:val="005813AA"/>
    <w:rsid w:val="00582DB6"/>
    <w:rsid w:val="00590194"/>
    <w:rsid w:val="005A4369"/>
    <w:rsid w:val="005A785B"/>
    <w:rsid w:val="005A79DC"/>
    <w:rsid w:val="005B0147"/>
    <w:rsid w:val="005B0C6A"/>
    <w:rsid w:val="005B2B27"/>
    <w:rsid w:val="005C34F4"/>
    <w:rsid w:val="005C68C1"/>
    <w:rsid w:val="005D2222"/>
    <w:rsid w:val="005D6B7F"/>
    <w:rsid w:val="005E412C"/>
    <w:rsid w:val="00620728"/>
    <w:rsid w:val="00634CE9"/>
    <w:rsid w:val="0064392A"/>
    <w:rsid w:val="00643AA9"/>
    <w:rsid w:val="00643F50"/>
    <w:rsid w:val="0065265D"/>
    <w:rsid w:val="00653102"/>
    <w:rsid w:val="006551B0"/>
    <w:rsid w:val="00664F65"/>
    <w:rsid w:val="00684749"/>
    <w:rsid w:val="006876C1"/>
    <w:rsid w:val="006A6997"/>
    <w:rsid w:val="006B25F3"/>
    <w:rsid w:val="006D59F0"/>
    <w:rsid w:val="006D7D4B"/>
    <w:rsid w:val="006E7EB2"/>
    <w:rsid w:val="00705ABB"/>
    <w:rsid w:val="00715CDC"/>
    <w:rsid w:val="00721BFD"/>
    <w:rsid w:val="00737FA0"/>
    <w:rsid w:val="00744E9E"/>
    <w:rsid w:val="00756033"/>
    <w:rsid w:val="007761D7"/>
    <w:rsid w:val="00777DAF"/>
    <w:rsid w:val="0078262E"/>
    <w:rsid w:val="00786F34"/>
    <w:rsid w:val="007A16C0"/>
    <w:rsid w:val="007B0D4B"/>
    <w:rsid w:val="007B6093"/>
    <w:rsid w:val="007C11D3"/>
    <w:rsid w:val="007E4534"/>
    <w:rsid w:val="007F55AC"/>
    <w:rsid w:val="008010CF"/>
    <w:rsid w:val="00812595"/>
    <w:rsid w:val="008235BC"/>
    <w:rsid w:val="00831F3C"/>
    <w:rsid w:val="00834644"/>
    <w:rsid w:val="00842C2D"/>
    <w:rsid w:val="00857881"/>
    <w:rsid w:val="0086755B"/>
    <w:rsid w:val="00870136"/>
    <w:rsid w:val="00874539"/>
    <w:rsid w:val="00876BCF"/>
    <w:rsid w:val="00891A42"/>
    <w:rsid w:val="0089359C"/>
    <w:rsid w:val="00896B34"/>
    <w:rsid w:val="0089796C"/>
    <w:rsid w:val="008A15A3"/>
    <w:rsid w:val="008A3318"/>
    <w:rsid w:val="008B2D18"/>
    <w:rsid w:val="008B5846"/>
    <w:rsid w:val="008C5107"/>
    <w:rsid w:val="008D00A7"/>
    <w:rsid w:val="008E2A47"/>
    <w:rsid w:val="009024AB"/>
    <w:rsid w:val="009027C6"/>
    <w:rsid w:val="00906B1C"/>
    <w:rsid w:val="00920B92"/>
    <w:rsid w:val="00925B6D"/>
    <w:rsid w:val="009302FF"/>
    <w:rsid w:val="0093133A"/>
    <w:rsid w:val="0095305A"/>
    <w:rsid w:val="00954EFC"/>
    <w:rsid w:val="009755FB"/>
    <w:rsid w:val="00985875"/>
    <w:rsid w:val="00994D0C"/>
    <w:rsid w:val="009A011C"/>
    <w:rsid w:val="009B04D1"/>
    <w:rsid w:val="009B2B5D"/>
    <w:rsid w:val="009C3D8F"/>
    <w:rsid w:val="009D2867"/>
    <w:rsid w:val="009D4578"/>
    <w:rsid w:val="009E4525"/>
    <w:rsid w:val="009E52F3"/>
    <w:rsid w:val="009E638B"/>
    <w:rsid w:val="00A16DE6"/>
    <w:rsid w:val="00A255AE"/>
    <w:rsid w:val="00A25DFA"/>
    <w:rsid w:val="00A26D56"/>
    <w:rsid w:val="00A5255B"/>
    <w:rsid w:val="00A56674"/>
    <w:rsid w:val="00A645EE"/>
    <w:rsid w:val="00A806F9"/>
    <w:rsid w:val="00A849B0"/>
    <w:rsid w:val="00A958EA"/>
    <w:rsid w:val="00A97899"/>
    <w:rsid w:val="00AA3A1D"/>
    <w:rsid w:val="00AA63FE"/>
    <w:rsid w:val="00AB23AD"/>
    <w:rsid w:val="00AB7A29"/>
    <w:rsid w:val="00AD55DE"/>
    <w:rsid w:val="00AF00F1"/>
    <w:rsid w:val="00AF5CA2"/>
    <w:rsid w:val="00B03D51"/>
    <w:rsid w:val="00B07AD0"/>
    <w:rsid w:val="00B11A44"/>
    <w:rsid w:val="00B121F2"/>
    <w:rsid w:val="00B15098"/>
    <w:rsid w:val="00B305DA"/>
    <w:rsid w:val="00B42DB0"/>
    <w:rsid w:val="00B42E8E"/>
    <w:rsid w:val="00B472A1"/>
    <w:rsid w:val="00B56B56"/>
    <w:rsid w:val="00B70AC1"/>
    <w:rsid w:val="00B70DD4"/>
    <w:rsid w:val="00B74303"/>
    <w:rsid w:val="00B74533"/>
    <w:rsid w:val="00B748EB"/>
    <w:rsid w:val="00BA4310"/>
    <w:rsid w:val="00BA7B32"/>
    <w:rsid w:val="00BB32AD"/>
    <w:rsid w:val="00BF0785"/>
    <w:rsid w:val="00C018BA"/>
    <w:rsid w:val="00C047FB"/>
    <w:rsid w:val="00C12420"/>
    <w:rsid w:val="00C14E8D"/>
    <w:rsid w:val="00C17AD8"/>
    <w:rsid w:val="00C22BB9"/>
    <w:rsid w:val="00C315DF"/>
    <w:rsid w:val="00C36F70"/>
    <w:rsid w:val="00C47668"/>
    <w:rsid w:val="00C61BCE"/>
    <w:rsid w:val="00C631B0"/>
    <w:rsid w:val="00C64EEE"/>
    <w:rsid w:val="00C72D3F"/>
    <w:rsid w:val="00C7621B"/>
    <w:rsid w:val="00CA0BA2"/>
    <w:rsid w:val="00CA6166"/>
    <w:rsid w:val="00CC36EA"/>
    <w:rsid w:val="00CC39BA"/>
    <w:rsid w:val="00CC4F11"/>
    <w:rsid w:val="00CC506E"/>
    <w:rsid w:val="00CC525B"/>
    <w:rsid w:val="00CC597C"/>
    <w:rsid w:val="00CC623A"/>
    <w:rsid w:val="00CD7E96"/>
    <w:rsid w:val="00CE0665"/>
    <w:rsid w:val="00CE389B"/>
    <w:rsid w:val="00CE4074"/>
    <w:rsid w:val="00D04868"/>
    <w:rsid w:val="00D23849"/>
    <w:rsid w:val="00D34AAB"/>
    <w:rsid w:val="00D3674C"/>
    <w:rsid w:val="00D42D74"/>
    <w:rsid w:val="00D50BBB"/>
    <w:rsid w:val="00D7500B"/>
    <w:rsid w:val="00D7721D"/>
    <w:rsid w:val="00D9227F"/>
    <w:rsid w:val="00D96326"/>
    <w:rsid w:val="00DA34BC"/>
    <w:rsid w:val="00DB3739"/>
    <w:rsid w:val="00DD21E1"/>
    <w:rsid w:val="00DE463C"/>
    <w:rsid w:val="00E12B4F"/>
    <w:rsid w:val="00E230AA"/>
    <w:rsid w:val="00E26527"/>
    <w:rsid w:val="00E27814"/>
    <w:rsid w:val="00E27838"/>
    <w:rsid w:val="00E27D8A"/>
    <w:rsid w:val="00E330CD"/>
    <w:rsid w:val="00E462B7"/>
    <w:rsid w:val="00E63D3D"/>
    <w:rsid w:val="00E64D7E"/>
    <w:rsid w:val="00E93A10"/>
    <w:rsid w:val="00E97B4B"/>
    <w:rsid w:val="00EA2DBE"/>
    <w:rsid w:val="00EA3706"/>
    <w:rsid w:val="00ED1CA3"/>
    <w:rsid w:val="00EE3658"/>
    <w:rsid w:val="00EF2598"/>
    <w:rsid w:val="00EF78B6"/>
    <w:rsid w:val="00F01CAD"/>
    <w:rsid w:val="00F04E12"/>
    <w:rsid w:val="00F1361B"/>
    <w:rsid w:val="00F1397E"/>
    <w:rsid w:val="00F249E5"/>
    <w:rsid w:val="00F42298"/>
    <w:rsid w:val="00F836E6"/>
    <w:rsid w:val="00F866BA"/>
    <w:rsid w:val="00F91D48"/>
    <w:rsid w:val="00F937A3"/>
    <w:rsid w:val="00FA6FF6"/>
    <w:rsid w:val="00FB5D57"/>
    <w:rsid w:val="00FB6076"/>
    <w:rsid w:val="00FC2862"/>
    <w:rsid w:val="00FD3D66"/>
    <w:rsid w:val="00FD5222"/>
    <w:rsid w:val="00FE390D"/>
    <w:rsid w:val="00FF57BB"/>
    <w:rsid w:val="1CCE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63048E"/>
  <w15:docId w15:val="{19FAB85F-7A5D-4647-8A82-8FD24BEC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3D5"/>
    <w:pPr>
      <w:ind w:left="288"/>
    </w:pPr>
    <w:rPr>
      <w:rFonts w:ascii="Arial" w:hAnsi="Arial"/>
    </w:rPr>
  </w:style>
  <w:style w:type="paragraph" w:styleId="Heading1">
    <w:name w:val="heading 1"/>
    <w:next w:val="Normal"/>
    <w:link w:val="Heading1Char"/>
    <w:autoRedefine/>
    <w:uiPriority w:val="9"/>
    <w:qFormat/>
    <w:rsid w:val="0019650C"/>
    <w:pPr>
      <w:keepNext/>
      <w:keepLines/>
      <w:pageBreakBefore/>
      <w:numPr>
        <w:numId w:val="1"/>
      </w:numPr>
      <w:spacing w:before="480" w:after="240"/>
      <w:outlineLvl w:val="0"/>
    </w:pPr>
    <w:rPr>
      <w:rFonts w:ascii="Helvetica" w:eastAsiaTheme="majorEastAsia" w:hAnsi="Helvetica" w:cstheme="majorBidi"/>
      <w:b/>
      <w:bCs/>
      <w:color w:val="4F81BD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50C"/>
    <w:pPr>
      <w:keepNext/>
      <w:keepLines/>
      <w:numPr>
        <w:ilvl w:val="1"/>
        <w:numId w:val="1"/>
      </w:numPr>
      <w:spacing w:before="200" w:after="120"/>
      <w:outlineLvl w:val="1"/>
    </w:pPr>
    <w:rPr>
      <w:rFonts w:ascii="Helvetica" w:eastAsiaTheme="majorEastAsia" w:hAnsi="Helvetic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50C"/>
    <w:pPr>
      <w:keepNext/>
      <w:keepLines/>
      <w:numPr>
        <w:ilvl w:val="2"/>
        <w:numId w:val="1"/>
      </w:numPr>
      <w:spacing w:before="200" w:after="120"/>
      <w:outlineLvl w:val="2"/>
    </w:pPr>
    <w:rPr>
      <w:rFonts w:ascii="Helvetica" w:eastAsiaTheme="majorEastAsia" w:hAnsi="Helvetica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650C"/>
    <w:pPr>
      <w:keepNext/>
      <w:keepLines/>
      <w:numPr>
        <w:ilvl w:val="3"/>
        <w:numId w:val="1"/>
      </w:numPr>
      <w:spacing w:before="200" w:after="0"/>
      <w:outlineLvl w:val="3"/>
    </w:pPr>
    <w:rPr>
      <w:rFonts w:ascii="Helvetica" w:eastAsiaTheme="majorEastAsia" w:hAnsi="Helvetica" w:cstheme="majorBidi"/>
      <w:b/>
      <w:bCs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82DB6"/>
    <w:pPr>
      <w:keepNext/>
      <w:keepLines/>
      <w:numPr>
        <w:ilvl w:val="4"/>
        <w:numId w:val="1"/>
      </w:numPr>
      <w:spacing w:before="200" w:after="0"/>
      <w:outlineLvl w:val="4"/>
    </w:pPr>
    <w:rPr>
      <w:rFonts w:ascii="Helvetica" w:eastAsiaTheme="majorEastAsia" w:hAnsi="Helvetica" w:cstheme="majorBidi"/>
      <w:color w:val="4F6228" w:themeColor="accent3" w:themeShade="80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582DB6"/>
    <w:pPr>
      <w:keepNext/>
      <w:keepLines/>
      <w:numPr>
        <w:ilvl w:val="5"/>
        <w:numId w:val="1"/>
      </w:numPr>
      <w:spacing w:before="200" w:after="0"/>
      <w:outlineLvl w:val="5"/>
    </w:pPr>
    <w:rPr>
      <w:rFonts w:ascii="Helvetica" w:eastAsiaTheme="majorEastAsia" w:hAnsi="Helvetica" w:cstheme="majorBidi"/>
      <w:iCs/>
      <w:color w:val="4F6228" w:themeColor="accent3" w:themeShade="80"/>
      <w:sz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82DB6"/>
    <w:pPr>
      <w:keepNext/>
      <w:keepLines/>
      <w:numPr>
        <w:ilvl w:val="6"/>
        <w:numId w:val="1"/>
      </w:numPr>
      <w:spacing w:before="200" w:after="0"/>
      <w:outlineLvl w:val="6"/>
    </w:pPr>
    <w:rPr>
      <w:rFonts w:ascii="Helvetica" w:eastAsiaTheme="majorEastAsia" w:hAnsi="Helvetica" w:cstheme="majorBidi"/>
      <w:iCs/>
      <w:color w:val="4F6228" w:themeColor="accent3" w:themeShade="80"/>
      <w:sz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582DB6"/>
    <w:pPr>
      <w:keepNext/>
      <w:keepLines/>
      <w:numPr>
        <w:ilvl w:val="7"/>
        <w:numId w:val="1"/>
      </w:numPr>
      <w:spacing w:before="200" w:after="0"/>
      <w:outlineLvl w:val="7"/>
    </w:pPr>
    <w:rPr>
      <w:rFonts w:ascii="Helvetica" w:eastAsiaTheme="majorEastAsia" w:hAnsi="Helvetica" w:cstheme="majorBidi"/>
      <w:color w:val="4F6228" w:themeColor="accent3" w:themeShade="8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582DB6"/>
    <w:pPr>
      <w:keepNext/>
      <w:keepLines/>
      <w:numPr>
        <w:ilvl w:val="8"/>
        <w:numId w:val="1"/>
      </w:numPr>
      <w:spacing w:before="200" w:after="0"/>
      <w:outlineLvl w:val="8"/>
    </w:pPr>
    <w:rPr>
      <w:rFonts w:ascii="Helvetica" w:eastAsiaTheme="majorEastAsia" w:hAnsi="Helvetica" w:cstheme="majorBidi"/>
      <w:iCs/>
      <w:color w:val="4F6228" w:themeColor="accent3" w:themeShade="8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0C"/>
    <w:rPr>
      <w:rFonts w:ascii="Helvetica" w:eastAsiaTheme="majorEastAsia" w:hAnsi="Helvetica" w:cstheme="majorBidi"/>
      <w:b/>
      <w:bCs/>
      <w:color w:val="4F81BD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9650C"/>
    <w:rPr>
      <w:rFonts w:ascii="Helvetica" w:eastAsiaTheme="majorEastAsia" w:hAnsi="Helvetic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650C"/>
    <w:rPr>
      <w:rFonts w:ascii="Helvetica" w:eastAsiaTheme="majorEastAsia" w:hAnsi="Helvetica" w:cstheme="majorBidi"/>
      <w:b/>
      <w:bCs/>
      <w:color w:val="4F81BD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650C"/>
    <w:rPr>
      <w:rFonts w:ascii="Helvetica" w:eastAsiaTheme="majorEastAsia" w:hAnsi="Helvetica" w:cstheme="majorBidi"/>
      <w:b/>
      <w:bCs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82DB6"/>
    <w:rPr>
      <w:rFonts w:ascii="Helvetica" w:eastAsiaTheme="majorEastAsia" w:hAnsi="Helvetica" w:cstheme="majorBidi"/>
      <w:color w:val="4F6228" w:themeColor="accent3" w:themeShade="8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82DB6"/>
    <w:rPr>
      <w:rFonts w:ascii="Helvetica" w:eastAsiaTheme="majorEastAsia" w:hAnsi="Helvetica" w:cstheme="majorBidi"/>
      <w:iCs/>
      <w:color w:val="4F6228" w:themeColor="accent3" w:themeShade="8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82DB6"/>
    <w:rPr>
      <w:rFonts w:ascii="Helvetica" w:eastAsiaTheme="majorEastAsia" w:hAnsi="Helvetica" w:cstheme="majorBidi"/>
      <w:iCs/>
      <w:color w:val="4F6228" w:themeColor="accent3" w:themeShade="8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582DB6"/>
    <w:rPr>
      <w:rFonts w:ascii="Helvetica" w:eastAsiaTheme="majorEastAsia" w:hAnsi="Helvetica" w:cstheme="majorBidi"/>
      <w:color w:val="4F6228" w:themeColor="accent3" w:themeShade="8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582DB6"/>
    <w:rPr>
      <w:rFonts w:ascii="Helvetica" w:eastAsiaTheme="majorEastAsia" w:hAnsi="Helvetica" w:cstheme="majorBidi"/>
      <w:iCs/>
      <w:color w:val="4F6228" w:themeColor="accent3" w:themeShade="80"/>
      <w:szCs w:val="20"/>
    </w:rPr>
  </w:style>
  <w:style w:type="paragraph" w:styleId="NormalWeb">
    <w:name w:val="Normal (Web)"/>
    <w:basedOn w:val="Normal"/>
    <w:uiPriority w:val="99"/>
    <w:semiHidden/>
    <w:unhideWhenUsed/>
    <w:rsid w:val="00FB5D57"/>
    <w:pPr>
      <w:spacing w:after="210" w:line="210" w:lineRule="atLeast"/>
      <w:jc w:val="both"/>
    </w:pPr>
    <w:rPr>
      <w:rFonts w:ascii="Times New Roman" w:eastAsia="Times New Roman" w:hAnsi="Times New Roman" w:cs="Times New Roman"/>
      <w:sz w:val="17"/>
      <w:szCs w:val="17"/>
    </w:rPr>
  </w:style>
  <w:style w:type="character" w:styleId="Strong">
    <w:name w:val="Strong"/>
    <w:basedOn w:val="DefaultParagraphFont"/>
    <w:uiPriority w:val="22"/>
    <w:qFormat/>
    <w:rsid w:val="00FB5D57"/>
    <w:rPr>
      <w:b/>
      <w:bCs/>
    </w:rPr>
  </w:style>
  <w:style w:type="paragraph" w:styleId="Title">
    <w:name w:val="Title"/>
    <w:basedOn w:val="Normal"/>
    <w:next w:val="Normal"/>
    <w:link w:val="TitleChar"/>
    <w:uiPriority w:val="10"/>
    <w:rsid w:val="009E4525"/>
    <w:pPr>
      <w:pBdr>
        <w:bottom w:val="dotted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color w:val="4F6228" w:themeColor="accent3" w:themeShade="8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E4525"/>
    <w:rPr>
      <w:rFonts w:asciiTheme="majorHAnsi" w:eastAsiaTheme="majorEastAsia" w:hAnsiTheme="majorHAnsi" w:cstheme="majorBidi"/>
      <w:color w:val="4F6228" w:themeColor="accent3" w:themeShade="8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3964F4"/>
    <w:pPr>
      <w:numPr>
        <w:ilvl w:val="1"/>
      </w:numPr>
      <w:ind w:left="288"/>
    </w:pPr>
    <w:rPr>
      <w:rFonts w:asciiTheme="majorHAnsi" w:eastAsiaTheme="majorEastAsia" w:hAnsiTheme="majorHAnsi" w:cstheme="majorBidi"/>
      <w:i/>
      <w:iCs/>
      <w:color w:val="4F6228" w:themeColor="accent3" w:themeShade="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964F4"/>
    <w:rPr>
      <w:rFonts w:asciiTheme="majorHAnsi" w:eastAsiaTheme="majorEastAsia" w:hAnsiTheme="majorHAnsi" w:cstheme="majorBidi"/>
      <w:i/>
      <w:iCs/>
      <w:color w:val="4F6228" w:themeColor="accent3" w:themeShade="80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rsid w:val="00FB5D57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FB5D5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B5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D57"/>
  </w:style>
  <w:style w:type="paragraph" w:styleId="Footer">
    <w:name w:val="footer"/>
    <w:basedOn w:val="Normal"/>
    <w:link w:val="FooterChar"/>
    <w:uiPriority w:val="99"/>
    <w:unhideWhenUsed/>
    <w:rsid w:val="00FB5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D57"/>
  </w:style>
  <w:style w:type="paragraph" w:styleId="BalloonText">
    <w:name w:val="Balloon Text"/>
    <w:basedOn w:val="Normal"/>
    <w:link w:val="BalloonTextChar"/>
    <w:uiPriority w:val="99"/>
    <w:semiHidden/>
    <w:unhideWhenUsed/>
    <w:rsid w:val="00FB5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D57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2222"/>
    <w:pPr>
      <w:pageBreakBefore w:val="0"/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D2222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5D22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D222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D2222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D222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D222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5D222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5D2222"/>
    <w:pPr>
      <w:spacing w:after="100"/>
      <w:ind w:left="1320"/>
    </w:pPr>
  </w:style>
  <w:style w:type="paragraph" w:styleId="TOC9">
    <w:name w:val="toc 9"/>
    <w:basedOn w:val="Normal"/>
    <w:next w:val="Normal"/>
    <w:autoRedefine/>
    <w:uiPriority w:val="39"/>
    <w:unhideWhenUsed/>
    <w:rsid w:val="005D2222"/>
    <w:pPr>
      <w:spacing w:after="100"/>
      <w:ind w:left="1760"/>
    </w:pPr>
  </w:style>
  <w:style w:type="table" w:styleId="TableGrid">
    <w:name w:val="Table Grid"/>
    <w:basedOn w:val="TableNormal"/>
    <w:uiPriority w:val="59"/>
    <w:rsid w:val="00103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E5E92"/>
    <w:rPr>
      <w:color w:val="808080"/>
    </w:rPr>
  </w:style>
  <w:style w:type="paragraph" w:customStyle="1" w:styleId="Terminal">
    <w:name w:val="Terminal"/>
    <w:basedOn w:val="Normal"/>
    <w:link w:val="TerminalChar"/>
    <w:qFormat/>
    <w:rsid w:val="0019650C"/>
    <w:pPr>
      <w:pBdr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Bdr>
      <w:shd w:val="clear" w:color="auto" w:fill="F5F9FD"/>
      <w:spacing w:after="0" w:line="240" w:lineRule="auto"/>
      <w:ind w:left="720" w:right="720"/>
    </w:pPr>
    <w:rPr>
      <w:rFonts w:ascii="Courier New" w:hAnsi="Courier New" w:cs="Courier New"/>
      <w:sz w:val="16"/>
      <w:szCs w:val="18"/>
    </w:rPr>
  </w:style>
  <w:style w:type="character" w:customStyle="1" w:styleId="TerminalChar">
    <w:name w:val="Terminal Char"/>
    <w:basedOn w:val="DefaultParagraphFont"/>
    <w:link w:val="Terminal"/>
    <w:rsid w:val="0019650C"/>
    <w:rPr>
      <w:rFonts w:ascii="Courier New" w:hAnsi="Courier New" w:cs="Courier New"/>
      <w:sz w:val="16"/>
      <w:szCs w:val="18"/>
      <w:shd w:val="clear" w:color="auto" w:fill="F5F9FD"/>
    </w:rPr>
  </w:style>
  <w:style w:type="paragraph" w:customStyle="1" w:styleId="DocumentNumber">
    <w:name w:val="DocumentNumber"/>
    <w:basedOn w:val="Normal"/>
    <w:rsid w:val="002D6316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081A75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0841E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748EB"/>
    <w:rPr>
      <w:color w:val="605E5C"/>
      <w:shd w:val="clear" w:color="auto" w:fill="E1DFDD"/>
    </w:rPr>
  </w:style>
  <w:style w:type="paragraph" w:customStyle="1" w:styleId="alert-title">
    <w:name w:val="alert-title"/>
    <w:basedOn w:val="Normal"/>
    <w:rsid w:val="00C1242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96326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4C13C9"/>
    <w:pPr>
      <w:spacing w:after="0" w:line="240" w:lineRule="auto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6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ogin.microsoftonline.com/04e1674b-7af5-4d13-a082-64fc6e42384c/saml2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s.windows.net/04e1674b-7af5-4d13-a082-64fc6e42384c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ogin.microsoftonline.com/04e1674b-7af5-4d13-a082-64fc6e42384c/saml2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ogin.microsoftonline.com/04e1674b-7af5-4d13-a082-64fc6e42384c/federationmetadata/2007-06/federationmetadata.x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fyqpf\OneDrive%20-%20onsemi\Documents\1Work\Windows%20Hello%20-%20Deployment%20Documenta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D6C1377279F47A3B0D203AE77EDC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82FC9-6238-4219-AE20-1BDD43C35731}"/>
      </w:docPartPr>
      <w:docPartBody>
        <w:p w:rsidR="00867189" w:rsidRDefault="005009A0">
          <w:pPr>
            <w:pStyle w:val="4D6C1377279F47A3B0D203AE77EDCCFD"/>
          </w:pPr>
          <w:r w:rsidRPr="00303A7A">
            <w:rPr>
              <w:rStyle w:val="PlaceholderText"/>
              <w:color w:val="3A7C22" w:themeColor="accent6" w:themeShade="BF"/>
            </w:rPr>
            <w:t>Enter document title.</w:t>
          </w:r>
        </w:p>
      </w:docPartBody>
    </w:docPart>
    <w:docPart>
      <w:docPartPr>
        <w:name w:val="B0821FB3DEEE4554A205ECEBFE2E2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84525-71E6-4459-8941-1D49EB16565A}"/>
      </w:docPartPr>
      <w:docPartBody>
        <w:p w:rsidR="00867189" w:rsidRDefault="005009A0">
          <w:pPr>
            <w:pStyle w:val="B0821FB3DEEE4554A205ECEBFE2E2E79"/>
          </w:pPr>
          <w:r w:rsidRPr="00303A7A">
            <w:rPr>
              <w:rStyle w:val="PlaceholderText"/>
              <w:color w:val="3A7C22" w:themeColor="accent6" w:themeShade="BF"/>
            </w:rPr>
            <w:t>Enter document subtitle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89"/>
    <w:rsid w:val="000B4031"/>
    <w:rsid w:val="00373F38"/>
    <w:rsid w:val="005009A0"/>
    <w:rsid w:val="00620728"/>
    <w:rsid w:val="00687D67"/>
    <w:rsid w:val="007B47D1"/>
    <w:rsid w:val="00867189"/>
    <w:rsid w:val="0089023F"/>
    <w:rsid w:val="00947ACE"/>
    <w:rsid w:val="009F1DBB"/>
    <w:rsid w:val="00A13E1F"/>
    <w:rsid w:val="00E61682"/>
    <w:rsid w:val="00F2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D6C1377279F47A3B0D203AE77EDCCFD">
    <w:name w:val="4D6C1377279F47A3B0D203AE77EDCCFD"/>
  </w:style>
  <w:style w:type="paragraph" w:customStyle="1" w:styleId="B0821FB3DEEE4554A205ECEBFE2E2E79">
    <w:name w:val="B0821FB3DEEE4554A205ECEBFE2E2E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A8CA94B7E354468A855E726A789B3C" ma:contentTypeVersion="29" ma:contentTypeDescription="Create a new document." ma:contentTypeScope="" ma:versionID="6cf1cd88828622acb44f025027f23518">
  <xsd:schema xmlns:xsd="http://www.w3.org/2001/XMLSchema" xmlns:xs="http://www.w3.org/2001/XMLSchema" xmlns:p="http://schemas.microsoft.com/office/2006/metadata/properties" xmlns:ns1="http://schemas.microsoft.com/sharepoint/v3" xmlns:ns2="d45d35e7-eb16-4b2a-8be8-cb754667d2f8" xmlns:ns3="13c34368-b079-456e-9f5b-a8882b81b339" xmlns:ns4="http://schemas.microsoft.com/sharepoint/v4" targetNamespace="http://schemas.microsoft.com/office/2006/metadata/properties" ma:root="true" ma:fieldsID="29af8ea04470a222b803be3776f634c8" ns1:_="" ns2:_="" ns3:_="" ns4:_="">
    <xsd:import namespace="http://schemas.microsoft.com/sharepoint/v3"/>
    <xsd:import namespace="d45d35e7-eb16-4b2a-8be8-cb754667d2f8"/>
    <xsd:import namespace="13c34368-b079-456e-9f5b-a8882b81b339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4:IconOverlay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Remark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5d35e7-eb16-4b2a-8be8-cb754667d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e729b7d-571e-49d8-aa37-3250588fd9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Remarks" ma:index="25" nillable="true" ma:displayName="Remarks" ma:format="Dropdown" ma:internalName="Remarks">
      <xsd:simpleType>
        <xsd:restriction base="dms:Text">
          <xsd:maxLength value="255"/>
        </xsd:restriction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0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34368-b079-456e-9f5b-a8882b81b33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1977445-ec66-442b-8a4b-fa2e93b009b1}" ma:internalName="TaxCatchAll" ma:showField="CatchAllData" ma:web="13c34368-b079-456e-9f5b-a8882b81b3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0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d45d35e7-eb16-4b2a-8be8-cb754667d2f8">
      <Terms xmlns="http://schemas.microsoft.com/office/infopath/2007/PartnerControls"/>
    </lcf76f155ced4ddcb4097134ff3c332f>
    <TaxCatchAll xmlns="13c34368-b079-456e-9f5b-a8882b81b339" xsi:nil="true"/>
    <Remarks xmlns="d45d35e7-eb16-4b2a-8be8-cb754667d2f8" xsi:nil="true"/>
    <_ip_UnifiedCompliancePolicyUIAction xmlns="http://schemas.microsoft.com/sharepoint/v3" xsi:nil="true"/>
    <_ip_UnifiedCompliancePolicyProperties xmlns="http://schemas.microsoft.com/sharepoint/v3" xsi:nil="true"/>
    <_Flow_SignoffStatus xmlns="d45d35e7-eb16-4b2a-8be8-cb754667d2f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889E60C5-6BE2-4807-933D-A67B14C69AB7}"/>
</file>

<file path=customXml/itemProps2.xml><?xml version="1.0" encoding="utf-8"?>
<ds:datastoreItem xmlns:ds="http://schemas.openxmlformats.org/officeDocument/2006/customXml" ds:itemID="{F6E8BF4D-9A54-47A9-B264-3E7EAD2FB163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d45d35e7-eb16-4b2a-8be8-cb754667d2f8"/>
    <ds:schemaRef ds:uri="13c34368-b079-456e-9f5b-a8882b81b339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26F96C4-770F-43D5-9291-9852AF63E5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81AF35-8D92-4886-B50D-559D117AFF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Windows Hello - Deployment Documentation.dotx</Template>
  <TotalTime>0</TotalTime>
  <Pages>1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Rajeev Ranjan</cp:lastModifiedBy>
  <cp:revision>2</cp:revision>
  <dcterms:created xsi:type="dcterms:W3CDTF">2023-10-09T23:32:00Z</dcterms:created>
  <dcterms:modified xsi:type="dcterms:W3CDTF">2024-08-20T21:20:00Z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0x01010085A8CA94B7E354468A855E726A789B3C</vt:lpwstr>
  </property>
  <property fmtid="{D5CDD505-2E9C-101B-9397-08002B2CF9AE}" pid="3" name="MediaServiceImageTags">
    <vt:lpwstr/>
  </property>
</Properties>
</file>